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E7A0" w14:textId="77777777" w:rsidR="00C1249C" w:rsidRDefault="00C1249C" w:rsidP="00EE720A">
      <w:pPr>
        <w:rPr>
          <w:rStyle w:val="BookTitle"/>
        </w:rPr>
      </w:pPr>
      <w:r>
        <w:rPr>
          <w:rFonts w:cstheme="maj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1" locked="1" layoutInCell="1" allowOverlap="1" wp14:anchorId="17F120BE" wp14:editId="68580A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1580" cy="447675"/>
                <wp:effectExtent l="0" t="0" r="127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580" cy="447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12E88" w14:textId="77777777" w:rsidR="00C1249C" w:rsidRPr="00E56E14" w:rsidRDefault="00C1249C" w:rsidP="00C1249C">
                            <w:pPr>
                              <w:rPr>
                                <w:rFonts w:ascii="ITC Avant Garde Gothic" w:hAnsi="ITC Avant Garde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ITC Avant Garde Gothic" w:hAnsi="ITC Avant Garde Gothic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120BE" id="Rectangle 5" o:spid="_x0000_s1026" style="position:absolute;margin-left:0;margin-top:0;width:595.4pt;height:35.25pt;z-index:-2516449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" fillcolor="#1f3763 [1604]" stroked="f" strokeweight="1pt">
                <v:textbox>
                  <w:txbxContent>
                    <w:p w14:paraId="6E212E88" w14:textId="77777777" w:rsidR="00C1249C" w:rsidRPr="00E56E14" w:rsidRDefault="00C1249C" w:rsidP="00C1249C">
                      <w:pPr>
                        <w:rPr>
                          <w:rFonts w:ascii="ITC Avant Garde Gothic" w:hAnsi="ITC Avant Garde Gothic"/>
                          <w:b/>
                          <w:bCs/>
                        </w:rPr>
                      </w:pP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ITC Avant Garde Gothic" w:hAnsi="ITC Avant Garde Gothic"/>
                          <w:b/>
                          <w:bCs/>
                          <w:color w:val="FFFFFF" w:themeColor="background1"/>
                        </w:rPr>
                        <w:tab/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61B3EA7F" w14:textId="3B047783" w:rsidR="00AC7B35" w:rsidRPr="00A1668A" w:rsidRDefault="00C1249C" w:rsidP="005F7B97">
      <w:pPr>
        <w:pStyle w:val="Heading1"/>
        <w:numPr>
          <w:ilvl w:val="0"/>
          <w:numId w:val="0"/>
        </w:numPr>
        <w:rPr>
          <w:rStyle w:val="BookTitle"/>
        </w:rPr>
      </w:pPr>
      <w:bookmarkStart w:id="0" w:name="_Toc79865354"/>
      <w:r w:rsidRPr="00164292">
        <w:rPr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 wp14:anchorId="485267DE" wp14:editId="1486E0C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68655" cy="668655"/>
            <wp:effectExtent l="0" t="0" r="0" b="0"/>
            <wp:wrapSquare wrapText="bothSides"/>
            <wp:docPr id="4" name="Graphic 4" descr="Caret Lef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Caret Left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865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97">
        <w:rPr>
          <w:rStyle w:val="BookTitle"/>
        </w:rPr>
        <w:t>Motor Driver</w:t>
      </w:r>
      <w:bookmarkEnd w:id="0"/>
    </w:p>
    <w:p w14:paraId="4E37F043" w14:textId="77777777" w:rsidR="00F76863" w:rsidRPr="00CB7A6B" w:rsidRDefault="00F76863" w:rsidP="00F76863">
      <w:pPr>
        <w:jc w:val="center"/>
        <w:rPr>
          <w:rFonts w:cstheme="majorBidi"/>
          <w:szCs w:val="28"/>
        </w:rPr>
      </w:pPr>
    </w:p>
    <w:sdt>
      <w:sdtPr>
        <w:rPr>
          <w:rFonts w:ascii="ITC Avant Garde Gothic" w:hAnsi="ITC Avant Garde Gothic" w:cstheme="majorBidi"/>
          <w:b/>
          <w:bCs/>
          <w:iCs/>
          <w:noProof/>
          <w:color w:val="2F5496" w:themeColor="accent1" w:themeShade="BF"/>
          <w:spacing w:val="42"/>
          <w:sz w:val="48"/>
          <w:szCs w:val="48"/>
        </w:rPr>
        <w:alias w:val="Company"/>
        <w:tag w:val=""/>
        <w:id w:val="956768258"/>
        <w:placeholder>
          <w:docPart w:val="180C052842694A8986537D855F6ED20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14:paraId="435160BD" w14:textId="291DAD1E" w:rsidR="00EE720A" w:rsidRDefault="00717318" w:rsidP="001121E5">
          <w:pPr>
            <w:jc w:val="center"/>
            <w:rPr>
              <w:rFonts w:ascii="ITC Avant Garde Gothic" w:hAnsi="ITC Avant Garde Gothic" w:cstheme="majorBidi"/>
              <w:b/>
              <w:bCs/>
              <w:iCs/>
              <w:noProof/>
              <w:color w:val="2F5496" w:themeColor="accent1" w:themeShade="BF"/>
              <w:spacing w:val="42"/>
              <w:sz w:val="48"/>
              <w:szCs w:val="48"/>
            </w:rPr>
          </w:pPr>
          <w:r>
            <w:rPr>
              <w:rFonts w:ascii="ITC Avant Garde Gothic" w:hAnsi="ITC Avant Garde Gothic" w:cstheme="majorBidi"/>
              <w:b/>
              <w:bCs/>
              <w:iCs/>
              <w:noProof/>
              <w:color w:val="2F5496" w:themeColor="accent1" w:themeShade="BF"/>
              <w:spacing w:val="42"/>
              <w:sz w:val="48"/>
              <w:szCs w:val="48"/>
            </w:rPr>
            <w:t>Eng. Mahmoud Karam</w:t>
          </w:r>
        </w:p>
      </w:sdtContent>
    </w:sdt>
    <w:p w14:paraId="72872C44" w14:textId="7B8716E9" w:rsidR="001121E5" w:rsidRPr="001121E5" w:rsidRDefault="001121E5" w:rsidP="001121E5">
      <w:pPr>
        <w:jc w:val="center"/>
        <w:rPr>
          <w:rFonts w:ascii="ITC Avant Garde Gothic" w:hAnsi="ITC Avant Garde Gothic" w:cstheme="majorBidi"/>
          <w:b/>
          <w:bCs/>
          <w:iCs/>
          <w:noProof/>
          <w:color w:val="2F5496" w:themeColor="accent1" w:themeShade="BF"/>
          <w:spacing w:val="42"/>
          <w:sz w:val="48"/>
          <w:szCs w:val="48"/>
        </w:rPr>
      </w:pPr>
      <w:r>
        <w:rPr>
          <w:noProof/>
        </w:rPr>
        <w:drawing>
          <wp:inline distT="0" distB="0" distL="0" distR="0" wp14:anchorId="0886DC7D" wp14:editId="156916E5">
            <wp:extent cx="5391150" cy="6211019"/>
            <wp:effectExtent l="0" t="0" r="0" b="0"/>
            <wp:docPr id="6" name="Picture 6" descr="How to use the L298N Motor Driver - Arduino Project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the L298N Motor Driver - Arduino Project Hub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3"/>
                    <a:stretch/>
                  </pic:blipFill>
                  <pic:spPr bwMode="auto">
                    <a:xfrm>
                      <a:off x="0" y="0"/>
                      <a:ext cx="5398066" cy="62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8FC51" w14:textId="77777777" w:rsidR="00EE720A" w:rsidRDefault="00EE720A" w:rsidP="0097651B"/>
    <w:p w14:paraId="5FA26128" w14:textId="59428B0C" w:rsidR="00C1249C" w:rsidRPr="00C1249C" w:rsidRDefault="00C1249C" w:rsidP="00C1249C">
      <w:pPr>
        <w:tabs>
          <w:tab w:val="left" w:pos="3382"/>
        </w:tabs>
      </w:pPr>
    </w:p>
    <w:p w14:paraId="737623FA" w14:textId="77777777" w:rsidR="003B31C3" w:rsidRDefault="003B31C3" w:rsidP="0097651B">
      <w:pPr>
        <w:rPr>
          <w:rFonts w:asciiTheme="minorHAnsi" w:eastAsiaTheme="minorEastAsia" w:hAnsiTheme="minorHAnsi" w:cs="Times New Roman"/>
          <w:color w:val="auto"/>
          <w:sz w:val="22"/>
        </w:rPr>
      </w:pPr>
    </w:p>
    <w:p w14:paraId="164F35F8" w14:textId="77777777" w:rsidR="000B2E89" w:rsidRDefault="003B31C3" w:rsidP="0097651B">
      <w:pPr>
        <w:rPr>
          <w:rFonts w:asciiTheme="minorHAnsi" w:eastAsiaTheme="minorEastAsia" w:hAnsiTheme="minorHAnsi" w:cs="Times New Roman"/>
          <w:color w:val="auto"/>
          <w:sz w:val="22"/>
        </w:rPr>
      </w:pPr>
      <w:r>
        <w:rPr>
          <w:rFonts w:cstheme="majorBidi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62336" behindDoc="0" locked="0" layoutInCell="1" allowOverlap="1" wp14:anchorId="456B4FD1" wp14:editId="7BA00D4E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914400" cy="914400"/>
            <wp:effectExtent l="0" t="0" r="0" b="0"/>
            <wp:wrapSquare wrapText="bothSides"/>
            <wp:docPr id="3" name="Graphic 3" descr="Pla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 descr="Play with solid fil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62037" w14:textId="77777777" w:rsidR="00EE720A" w:rsidRPr="003D1E79" w:rsidRDefault="003B31C3" w:rsidP="00216618">
      <w:pPr>
        <w:pStyle w:val="Heading2"/>
        <w:numPr>
          <w:ilvl w:val="0"/>
          <w:numId w:val="0"/>
        </w:numPr>
      </w:pPr>
      <w:bookmarkStart w:id="1" w:name="_Toc79865355"/>
      <w:r w:rsidRPr="003D1E79">
        <w:t>Content</w:t>
      </w:r>
      <w:bookmarkEnd w:id="1"/>
    </w:p>
    <w:sdt>
      <w:sdtPr>
        <w:rPr>
          <w:rFonts w:asciiTheme="majorBidi" w:eastAsiaTheme="minorHAnsi" w:hAnsiTheme="majorBidi" w:cstheme="minorBidi"/>
          <w:color w:val="000000" w:themeColor="text1"/>
          <w:sz w:val="28"/>
          <w:szCs w:val="22"/>
        </w:rPr>
        <w:id w:val="-1384866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ED5DD" w14:textId="77777777" w:rsidR="00C1249C" w:rsidRPr="00C1249C" w:rsidRDefault="00C1249C" w:rsidP="00216618">
          <w:pPr>
            <w:pStyle w:val="TOCHeading"/>
          </w:pPr>
        </w:p>
        <w:p w14:paraId="4B8B89A1" w14:textId="07E39490" w:rsidR="003D04D9" w:rsidRDefault="00C1249C">
          <w:pPr>
            <w:pStyle w:val="TOC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865354" w:history="1">
            <w:r w:rsidR="003D04D9" w:rsidRPr="00517BCD">
              <w:rPr>
                <w:rStyle w:val="Hyperlink"/>
                <w:rFonts w:ascii="ITC Avant Garde Gothic" w:hAnsi="ITC Avant Garde Gothic"/>
                <w:iCs/>
                <w:noProof/>
                <w:spacing w:val="42"/>
              </w:rPr>
              <w:t>Motor Driver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_Toc79865354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0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432BC625" w14:textId="264DF888" w:rsidR="003D04D9" w:rsidRDefault="00520F33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55" w:history="1">
            <w:r w:rsidR="003D04D9" w:rsidRPr="00517BCD">
              <w:rPr>
                <w:rStyle w:val="Hyperlink"/>
                <w:noProof/>
              </w:rPr>
              <w:t>Content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_Toc79865355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1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015D5F6C" w14:textId="6A1857EC" w:rsidR="003D04D9" w:rsidRDefault="00520F33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56" w:history="1">
            <w:r w:rsidR="003D04D9" w:rsidRPr="00517BCD">
              <w:rPr>
                <w:rStyle w:val="Hyperlink"/>
                <w:noProof/>
              </w:rPr>
              <w:t>1.1 Introduction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_Toc79865356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2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76226DE0" w14:textId="6AAD6F64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57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1.1.1</w:t>
            </w:r>
            <w:r w:rsidR="003D04D9" w:rsidRPr="00517BCD">
              <w:rPr>
                <w:rStyle w:val="Hyperlink"/>
                <w:noProof/>
              </w:rPr>
              <w:t xml:space="preserve"> Controlling DC Motor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_Toc79865357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2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21DE1AB2" w14:textId="492CF7FA" w:rsidR="003D04D9" w:rsidRDefault="00520F33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58" w:history="1">
            <w:r w:rsidR="003D04D9" w:rsidRPr="00517BCD">
              <w:rPr>
                <w:rStyle w:val="Hyperlink"/>
                <w:noProof/>
              </w:rPr>
              <w:t>1.2 L298 Module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_Toc79865358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3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60B2E877" w14:textId="377AC733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59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1.2.1</w:t>
            </w:r>
            <w:r w:rsidR="003D04D9" w:rsidRPr="00517BCD">
              <w:rPr>
                <w:rStyle w:val="Hyperlink"/>
                <w:noProof/>
              </w:rPr>
              <w:t xml:space="preserve"> L298N Module Pinout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_Toc79865359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4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4A8D1A36" w14:textId="689C8958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0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1.2.2</w:t>
            </w:r>
            <w:r w:rsidR="003D04D9" w:rsidRPr="00517BCD">
              <w:rPr>
                <w:rStyle w:val="Hyperlink"/>
                <w:noProof/>
              </w:rPr>
              <w:t xml:space="preserve"> Power Supply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_Toc79865360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5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2233628F" w14:textId="70FA3699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1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1.2.3</w:t>
            </w:r>
            <w:r w:rsidR="003D04D9" w:rsidRPr="00517BCD">
              <w:rPr>
                <w:rStyle w:val="Hyperlink"/>
                <w:noProof/>
              </w:rPr>
              <w:t xml:space="preserve"> Voltage Drop of L298N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_Toc79865361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6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2858D2BB" w14:textId="06A3C378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2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1.2.4</w:t>
            </w:r>
            <w:r w:rsidR="003D04D9" w:rsidRPr="00517BCD">
              <w:rPr>
                <w:rStyle w:val="Hyperlink"/>
                <w:noProof/>
              </w:rPr>
              <w:t xml:space="preserve"> Output Pins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_Toc79865362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6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72990E0C" w14:textId="1AADB7DD" w:rsidR="003D04D9" w:rsidRDefault="00520F33">
          <w:pPr>
            <w:pStyle w:val="TOC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3" w:history="1">
            <w:r w:rsidR="003D04D9" w:rsidRPr="00517BCD">
              <w:rPr>
                <w:rStyle w:val="Hyperlink"/>
                <w:rFonts w:ascii="Times New Roman" w:hAnsi="Times New Roman"/>
                <w:noProof/>
              </w:rPr>
              <w:t>1.2.5</w:t>
            </w:r>
            <w:r w:rsidR="003D04D9" w:rsidRPr="00517BCD">
              <w:rPr>
                <w:rStyle w:val="Hyperlink"/>
                <w:noProof/>
              </w:rPr>
              <w:t xml:space="preserve"> Control Pins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_Toc79865363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7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74BCD273" w14:textId="0E966867" w:rsidR="003D04D9" w:rsidRDefault="00520F33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4" w:history="1">
            <w:r w:rsidR="003D04D9" w:rsidRPr="00517BCD">
              <w:rPr>
                <w:rStyle w:val="Hyperlink"/>
                <w:noProof/>
              </w:rPr>
              <w:t>1.3 Wiring motor driver module with microcontroller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_Toc79865364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8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0AE27BCB" w14:textId="2BCBDDAA" w:rsidR="003D04D9" w:rsidRDefault="00520F33">
          <w:pPr>
            <w:pStyle w:val="TOC2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79865365" w:history="1">
            <w:r w:rsidR="003D04D9" w:rsidRPr="00517BCD">
              <w:rPr>
                <w:rStyle w:val="Hyperlink"/>
                <w:noProof/>
              </w:rPr>
              <w:t>1.4</w:t>
            </w:r>
            <w:r w:rsidR="003D04D9" w:rsidRPr="00517BCD">
              <w:rPr>
                <w:rStyle w:val="Hyperlink"/>
                <w:rFonts w:asciiTheme="majorBidi" w:eastAsiaTheme="minorHAnsi" w:hAnsiTheme="majorBidi"/>
                <w:noProof/>
              </w:rPr>
              <w:t xml:space="preserve"> </w:t>
            </w:r>
            <w:r w:rsidR="003D04D9" w:rsidRPr="00517BCD">
              <w:rPr>
                <w:rStyle w:val="Hyperlink"/>
                <w:noProof/>
              </w:rPr>
              <w:t>References</w:t>
            </w:r>
            <w:r w:rsidR="003D04D9">
              <w:rPr>
                <w:noProof/>
                <w:webHidden/>
              </w:rPr>
              <w:tab/>
            </w:r>
            <w:r w:rsidR="003D04D9">
              <w:rPr>
                <w:noProof/>
                <w:webHidden/>
              </w:rPr>
              <w:fldChar w:fldCharType="begin"/>
            </w:r>
            <w:r w:rsidR="003D04D9">
              <w:rPr>
                <w:noProof/>
                <w:webHidden/>
              </w:rPr>
              <w:instrText xml:space="preserve"> PAGEREF _Toc79865365 \h </w:instrText>
            </w:r>
            <w:r w:rsidR="003D04D9">
              <w:rPr>
                <w:noProof/>
                <w:webHidden/>
              </w:rPr>
            </w:r>
            <w:r w:rsidR="003D04D9">
              <w:rPr>
                <w:noProof/>
                <w:webHidden/>
              </w:rPr>
              <w:fldChar w:fldCharType="separate"/>
            </w:r>
            <w:r w:rsidR="003D04D9">
              <w:rPr>
                <w:noProof/>
                <w:webHidden/>
              </w:rPr>
              <w:t>9</w:t>
            </w:r>
            <w:r w:rsidR="003D04D9">
              <w:rPr>
                <w:noProof/>
                <w:webHidden/>
              </w:rPr>
              <w:fldChar w:fldCharType="end"/>
            </w:r>
          </w:hyperlink>
        </w:p>
        <w:p w14:paraId="2981782E" w14:textId="2DB3D185" w:rsidR="00C1249C" w:rsidRDefault="00C1249C">
          <w:r>
            <w:rPr>
              <w:b/>
              <w:bCs/>
              <w:noProof/>
            </w:rPr>
            <w:fldChar w:fldCharType="end"/>
          </w:r>
        </w:p>
      </w:sdtContent>
    </w:sdt>
    <w:p w14:paraId="66EC50EE" w14:textId="77777777" w:rsidR="00562D9F" w:rsidRDefault="00562D9F" w:rsidP="00562D9F"/>
    <w:p w14:paraId="12E99A99" w14:textId="77777777" w:rsidR="0058130F" w:rsidRDefault="00562D9F" w:rsidP="00E813E5">
      <w:r>
        <w:br w:type="page"/>
      </w:r>
    </w:p>
    <w:p w14:paraId="26DC94C8" w14:textId="77777777" w:rsidR="00717318" w:rsidRPr="00717318" w:rsidRDefault="00F2796C" w:rsidP="00717318">
      <w:pPr>
        <w:pStyle w:val="Heading2"/>
      </w:pPr>
      <w:bookmarkStart w:id="2" w:name="_Toc79865356"/>
      <w:r w:rsidRPr="00216618">
        <w:lastRenderedPageBreak/>
        <w:t>Introduction</w:t>
      </w:r>
      <w:bookmarkEnd w:id="2"/>
    </w:p>
    <w:p w14:paraId="451623C1" w14:textId="3C5A06AD" w:rsidR="007F4428" w:rsidRDefault="00982367" w:rsidP="00D8703C">
      <w:r>
        <w:t>No robot can move without motors</w:t>
      </w:r>
      <w:r w:rsidR="006E360B">
        <w:t xml:space="preserve">. So, motors </w:t>
      </w:r>
      <w:proofErr w:type="gramStart"/>
      <w:r w:rsidR="006E360B">
        <w:t>is</w:t>
      </w:r>
      <w:proofErr w:type="gramEnd"/>
      <w:r w:rsidR="006E360B">
        <w:t xml:space="preserve"> an essential part and knowing how to control them is a must. </w:t>
      </w:r>
      <w:r w:rsidR="007E2B08">
        <w:t xml:space="preserve">There are many motors types, but our aim is to control DC motors. </w:t>
      </w:r>
    </w:p>
    <w:p w14:paraId="246BCC87" w14:textId="6BC52965" w:rsidR="009C2EAE" w:rsidRDefault="009C2EAE" w:rsidP="009C2EAE">
      <w:pPr>
        <w:pStyle w:val="Heading3"/>
      </w:pPr>
      <w:bookmarkStart w:id="3" w:name="_Toc79865357"/>
      <w:r>
        <w:t>Controlling DC Motor</w:t>
      </w:r>
      <w:bookmarkEnd w:id="3"/>
    </w:p>
    <w:p w14:paraId="1F322AE2" w14:textId="53FEF308" w:rsidR="00EF6AB6" w:rsidRDefault="00EF6AB6" w:rsidP="00EF6AB6">
      <w:r>
        <w:t>In order to have a complete control over DC motor, we have to control its speed and rotation direction which can be achieved by combining two techniques</w:t>
      </w:r>
      <w:r w:rsidR="00A570A0">
        <w:t>:</w:t>
      </w:r>
    </w:p>
    <w:p w14:paraId="470CAD04" w14:textId="46804B80" w:rsidR="00016F92" w:rsidRDefault="00016F92" w:rsidP="00016F92">
      <w:pPr>
        <w:pStyle w:val="ListParagraph"/>
        <w:numPr>
          <w:ilvl w:val="0"/>
          <w:numId w:val="9"/>
        </w:numPr>
      </w:pPr>
      <w:r>
        <w:t>PWM – For controlling speed</w:t>
      </w:r>
      <w:r w:rsidR="000E68C7">
        <w:t>.</w:t>
      </w:r>
    </w:p>
    <w:p w14:paraId="48E23FA6" w14:textId="64E333B4" w:rsidR="00EF6AB6" w:rsidRDefault="00016F92" w:rsidP="00016F92">
      <w:pPr>
        <w:pStyle w:val="ListParagraph"/>
        <w:numPr>
          <w:ilvl w:val="0"/>
          <w:numId w:val="9"/>
        </w:numPr>
      </w:pPr>
      <w:r>
        <w:t>H-Bridge – For controlling rotation direction</w:t>
      </w:r>
      <w:r w:rsidR="000E68C7">
        <w:t>.</w:t>
      </w:r>
    </w:p>
    <w:p w14:paraId="7B4366BD" w14:textId="11BA2070" w:rsidR="0078412C" w:rsidRDefault="0078412C" w:rsidP="0078412C"/>
    <w:p w14:paraId="78B058E9" w14:textId="77777777" w:rsidR="00C058F1" w:rsidRDefault="00C058F1" w:rsidP="00C058F1">
      <w:r w:rsidRPr="004D526C">
        <w:t>DC motors have current and voltage requirements that are beyond the capabilities of</w:t>
      </w:r>
      <w:r>
        <w:t xml:space="preserve"> </w:t>
      </w:r>
      <w:r w:rsidRPr="004D526C">
        <w:t>microcontroller</w:t>
      </w:r>
      <w:r>
        <w:t>s</w:t>
      </w:r>
      <w:r w:rsidRPr="004D526C">
        <w:t>. It is necessary to use some external electronics to drive and control the motor, and you’ll probably need a separate power supply as well.</w:t>
      </w:r>
    </w:p>
    <w:p w14:paraId="2C7B2ED2" w14:textId="77777777" w:rsidR="00C058F1" w:rsidRDefault="00C058F1" w:rsidP="0078412C"/>
    <w:p w14:paraId="02655348" w14:textId="2269AC06" w:rsidR="00B43F6C" w:rsidRDefault="004D5A96" w:rsidP="00C058F1">
      <w:r w:rsidRPr="004D5A96">
        <w:t>One of the easiest and inexpensive way to control DC motors is to interface L298N Motor Driver</w:t>
      </w:r>
      <w:r w:rsidR="00EC64D6">
        <w:t xml:space="preserve"> which </w:t>
      </w:r>
      <w:r w:rsidR="000331B0" w:rsidRPr="000331B0">
        <w:t>is a dual H-Bridge motor driver which allows speed</w:t>
      </w:r>
      <w:r w:rsidR="000331B0">
        <w:t xml:space="preserve"> (</w:t>
      </w:r>
      <w:r w:rsidR="000331B0">
        <w:t>PWM</w:t>
      </w:r>
      <w:r w:rsidR="000331B0">
        <w:t>)</w:t>
      </w:r>
      <w:r w:rsidR="000331B0" w:rsidRPr="000331B0">
        <w:t xml:space="preserve"> and direction </w:t>
      </w:r>
      <w:r w:rsidR="000331B0">
        <w:t>(</w:t>
      </w:r>
      <w:r w:rsidR="000331B0">
        <w:t>H-Bridge</w:t>
      </w:r>
      <w:r w:rsidR="000331B0">
        <w:t xml:space="preserve">) </w:t>
      </w:r>
      <w:r w:rsidR="000331B0" w:rsidRPr="000331B0">
        <w:t>control of two DC motors at the same time</w:t>
      </w:r>
      <w:r w:rsidR="00EC64D6">
        <w:t xml:space="preserve">. </w:t>
      </w:r>
      <w:r w:rsidR="00A073E9" w:rsidRPr="00A073E9">
        <w:t>The module can drive DC motors that have voltages between 5 and 35V, with a peak current up to 2A.</w:t>
      </w:r>
    </w:p>
    <w:p w14:paraId="1DF87569" w14:textId="77777777" w:rsidR="00B43F6C" w:rsidRDefault="00B43F6C" w:rsidP="00EC64D6">
      <w:pPr>
        <w:pStyle w:val="Heading4"/>
      </w:pPr>
      <w:r>
        <w:t>PWM – For controlling speed</w:t>
      </w:r>
    </w:p>
    <w:p w14:paraId="5FBD0D45" w14:textId="77777777" w:rsidR="00B43F6C" w:rsidRDefault="00B43F6C" w:rsidP="00B43F6C">
      <w:r>
        <w:t>The speed of a DC motor can be controlled by varying its input voltage. A common technique for doing this is to use PWM (Pulse Width Modulation)</w:t>
      </w:r>
    </w:p>
    <w:p w14:paraId="72B2F7FD" w14:textId="77777777" w:rsidR="00B43F6C" w:rsidRDefault="00B43F6C" w:rsidP="00B43F6C"/>
    <w:p w14:paraId="56E0A2A4" w14:textId="2FF6DDB7" w:rsidR="00B43F6C" w:rsidRDefault="00B43F6C" w:rsidP="00B43F6C">
      <w:r>
        <w:t>PWM is a technique where average value of the input voltage is adjusted by sending a series of ON-OFF pulses</w:t>
      </w:r>
      <w:r w:rsidR="00BE1262">
        <w:t xml:space="preserve"> as the following diagram</w:t>
      </w:r>
      <w:r>
        <w:t>.</w:t>
      </w:r>
    </w:p>
    <w:p w14:paraId="02CC3FA1" w14:textId="64A20373" w:rsidR="00B43F6C" w:rsidRDefault="00BE1262" w:rsidP="00A307E5">
      <w:pPr>
        <w:jc w:val="center"/>
      </w:pPr>
      <w:r>
        <w:rPr>
          <w:noProof/>
        </w:rPr>
        <w:drawing>
          <wp:inline distT="0" distB="0" distL="0" distR="0" wp14:anchorId="78A8DE10" wp14:editId="462B596E">
            <wp:extent cx="2729869" cy="2904134"/>
            <wp:effectExtent l="0" t="0" r="0" b="0"/>
            <wp:docPr id="21" name="Picture 21" descr="Pulse Width Modulation PWM Technique with Duty Cy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ulse Width Modulation PWM Technique with Duty Cycl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06" cy="2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B2FD" w14:textId="7ADD3926" w:rsidR="00B43F6C" w:rsidRDefault="00B43F6C" w:rsidP="00B43F6C">
      <w:r>
        <w:lastRenderedPageBreak/>
        <w:t>The average voltage is proportional to the width of the pulses known as Duty Cycle.</w:t>
      </w:r>
    </w:p>
    <w:p w14:paraId="13E670FA" w14:textId="2F126F03" w:rsidR="00124AEA" w:rsidRDefault="00124AEA" w:rsidP="00B43F6C">
      <w:r>
        <w:t>Duty Cycle = (ON-period / Off period) * 100</w:t>
      </w:r>
    </w:p>
    <w:p w14:paraId="6C2C9A42" w14:textId="77777777" w:rsidR="00B43F6C" w:rsidRDefault="00B43F6C" w:rsidP="00B43F6C"/>
    <w:p w14:paraId="0626BA9C" w14:textId="2F8A6E9C" w:rsidR="00B43F6C" w:rsidRDefault="006F6039" w:rsidP="00861B69">
      <w:r>
        <w:t>D</w:t>
      </w:r>
      <w:r w:rsidR="00B43F6C">
        <w:t>uty cycle</w:t>
      </w:r>
      <w:r w:rsidR="00861B69">
        <w:t xml:space="preserve"> is proportional to the </w:t>
      </w:r>
      <w:r w:rsidR="00B43F6C">
        <w:t>average voltage being applied to the dc motor</w:t>
      </w:r>
      <w:r w:rsidR="00511BC4">
        <w:t xml:space="preserve"> </w:t>
      </w:r>
      <w:r w:rsidR="00B43F6C">
        <w:t>(Speed)</w:t>
      </w:r>
      <w:r w:rsidR="00861B69">
        <w:t>.</w:t>
      </w:r>
    </w:p>
    <w:p w14:paraId="6CC22738" w14:textId="497F17AE" w:rsidR="0036164D" w:rsidRDefault="0036164D" w:rsidP="00861B69">
      <w:r>
        <w:t>Average voltage = (Duty Cycle / 100) * Supply Voltage</w:t>
      </w:r>
    </w:p>
    <w:p w14:paraId="34807A24" w14:textId="77777777" w:rsidR="00782681" w:rsidRDefault="00782681" w:rsidP="00782681">
      <w:pPr>
        <w:pStyle w:val="Heading4"/>
      </w:pPr>
      <w:r>
        <w:t>H-Bridge – For controlling rotation direction</w:t>
      </w:r>
    </w:p>
    <w:p w14:paraId="4D70F50F" w14:textId="3A9E5972" w:rsidR="00782681" w:rsidRDefault="00782681" w:rsidP="00201C96">
      <w:r>
        <w:t>The DC motor’s spinning direction can be controlled by changing polarity of its input voltage. A common technique for doing this is to use an H-Bridge</w:t>
      </w:r>
      <w:r w:rsidR="00201C96">
        <w:t xml:space="preserve"> which </w:t>
      </w:r>
      <w:r>
        <w:t>contains four switches with the motor at the center forming an H-like arrangement.</w:t>
      </w:r>
    </w:p>
    <w:p w14:paraId="01761CC4" w14:textId="77777777" w:rsidR="00782681" w:rsidRDefault="00782681" w:rsidP="00782681"/>
    <w:p w14:paraId="2B3A364A" w14:textId="77777777" w:rsidR="00782681" w:rsidRDefault="00782681" w:rsidP="00782681">
      <w:r>
        <w:t>Closing two particular switches at the same time reverses the polarity of the voltage applied to the motor. This causes change in spinning direction of the motor.</w:t>
      </w:r>
    </w:p>
    <w:p w14:paraId="7341795E" w14:textId="608FAAD3" w:rsidR="00782681" w:rsidRDefault="008E687D" w:rsidP="008E687D">
      <w:pPr>
        <w:jc w:val="center"/>
      </w:pPr>
      <w:r>
        <w:rPr>
          <w:noProof/>
        </w:rPr>
        <w:drawing>
          <wp:inline distT="0" distB="0" distL="0" distR="0" wp14:anchorId="5A95EF46" wp14:editId="1F7F81A2">
            <wp:extent cx="1952662" cy="2886323"/>
            <wp:effectExtent l="0" t="0" r="0" b="9525"/>
            <wp:docPr id="22" name="Picture 22" descr="H-Bridge Working Motor Direction Control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-Bridge Working Motor Direction Control Anim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44" cy="29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147" w:rsidRPr="00E23147">
        <w:t xml:space="preserve"> </w:t>
      </w:r>
      <w:r w:rsidR="00E23147">
        <w:rPr>
          <w:noProof/>
        </w:rPr>
        <w:drawing>
          <wp:inline distT="0" distB="0" distL="0" distR="0" wp14:anchorId="0DDB9FE9" wp14:editId="04E51786">
            <wp:extent cx="2679271" cy="2647784"/>
            <wp:effectExtent l="0" t="0" r="6985" b="635"/>
            <wp:docPr id="37" name="Picture 37" descr="H-Bridge configuration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-Bridge configuration How It Work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52" cy="26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2BCF" w14:textId="33B18461" w:rsidR="00372C0F" w:rsidRDefault="006A2CA7" w:rsidP="006A2CA7">
      <w:pPr>
        <w:pStyle w:val="Heading2"/>
      </w:pPr>
      <w:bookmarkStart w:id="4" w:name="_Toc79865358"/>
      <w:r>
        <w:t>L298 Module</w:t>
      </w:r>
      <w:bookmarkEnd w:id="4"/>
    </w:p>
    <w:p w14:paraId="55B5B243" w14:textId="1A54B987" w:rsidR="000A0766" w:rsidRDefault="00E628E0" w:rsidP="000A0766">
      <w:r>
        <w:t>L298N mo</w:t>
      </w:r>
      <w:r w:rsidR="00F41E3C">
        <w:t xml:space="preserve">dule </w:t>
      </w:r>
      <w:r w:rsidR="000A0766">
        <w:t>is a dual-channel H-Bridge motor driver capable of driving a pair of DC motors. That means it can individually drive up to two motors making it ideal for building two-wheel robot platforms.</w:t>
      </w:r>
    </w:p>
    <w:p w14:paraId="08E66A65" w14:textId="77777777" w:rsidR="000A0766" w:rsidRDefault="000A0766" w:rsidP="006E73B6"/>
    <w:p w14:paraId="4D522C42" w14:textId="5BCE0017" w:rsidR="003E27A3" w:rsidRDefault="006E73B6" w:rsidP="006E73B6">
      <w:r>
        <w:t>There are two versions of the driver modules</w:t>
      </w:r>
      <w:r w:rsidR="003E27A3">
        <w:t>:</w:t>
      </w:r>
    </w:p>
    <w:p w14:paraId="62650C60" w14:textId="6C51A7D9" w:rsidR="00743825" w:rsidRDefault="006E73B6" w:rsidP="003E27A3">
      <w:pPr>
        <w:pStyle w:val="ListParagraph"/>
        <w:numPr>
          <w:ilvl w:val="0"/>
          <w:numId w:val="10"/>
        </w:numPr>
      </w:pPr>
      <w:r>
        <w:t>L298</w:t>
      </w:r>
      <w:r w:rsidR="00FB4364">
        <w:t xml:space="preserve">: </w:t>
      </w:r>
      <w:r w:rsidR="00665C53">
        <w:t>Can drive two motors with 2A for each one.</w:t>
      </w:r>
    </w:p>
    <w:p w14:paraId="2FDCD693" w14:textId="7E21EEA4" w:rsidR="00665C53" w:rsidRDefault="00FB4364" w:rsidP="00665C53">
      <w:pPr>
        <w:pStyle w:val="ListParagraph"/>
        <w:numPr>
          <w:ilvl w:val="0"/>
          <w:numId w:val="10"/>
        </w:numPr>
      </w:pPr>
      <w:r>
        <w:t xml:space="preserve">L298N: </w:t>
      </w:r>
      <w:r w:rsidR="00665C53">
        <w:t>Can drive two motors with 3A for each one.</w:t>
      </w:r>
    </w:p>
    <w:p w14:paraId="76CCF625" w14:textId="51C2CA63" w:rsidR="004A323C" w:rsidRDefault="009D5F80" w:rsidP="004A323C">
      <w:r>
        <w:rPr>
          <w:noProof/>
        </w:rPr>
        <w:lastRenderedPageBreak/>
        <mc:AlternateContent>
          <mc:Choice Requires="wpg">
            <w:drawing>
              <wp:inline distT="0" distB="0" distL="0" distR="0" wp14:anchorId="5E4031D9" wp14:editId="52DFAB6C">
                <wp:extent cx="6638179" cy="3267792"/>
                <wp:effectExtent l="0" t="0" r="0" b="2794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179" cy="3267792"/>
                          <a:chOff x="0" y="0"/>
                          <a:chExt cx="6638179" cy="3267792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1 قطعة L298N لوحة للقيادة وحدة L298 محرك متدرج الذكية سيارة روبوت اللوح  بلتيير عالية الطاقة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1"/>
                          <a:stretch/>
                        </pic:blipFill>
                        <pic:spPr bwMode="auto">
                          <a:xfrm>
                            <a:off x="0" y="0"/>
                            <a:ext cx="3078480" cy="296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L298 Dual H-Bridge Motor Driver (DC and Stepper Motors) price from  fut-electronics in Egypt - Yaoota!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229" y="0"/>
                            <a:ext cx="3409950" cy="300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6549" y="2973787"/>
                            <a:ext cx="643890" cy="294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73135C" w14:textId="611BD6EF" w:rsidR="009D5F80" w:rsidRDefault="009D5F80" w:rsidP="009D5F80">
                              <w:pPr>
                                <w:jc w:val="center"/>
                              </w:pPr>
                              <w:r>
                                <w:t>L298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48146" y="2973787"/>
                            <a:ext cx="763270" cy="294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E44491" w14:textId="166F5DB7" w:rsidR="009D5F80" w:rsidRDefault="009D5F80" w:rsidP="009D5F80">
                              <w:pPr>
                                <w:jc w:val="center"/>
                              </w:pPr>
                              <w:r>
                                <w:t>L298N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031D9" id="Group 26" o:spid="_x0000_s1027" style="width:522.7pt;height:257.3pt;mso-position-horizontal-relative:char;mso-position-vertical-relative:line" coordsize="66381,32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tAAxBZG9iZV9DTQAB/+4ADkFkb2JlAGSAAAAAAf/bAIQADAgICAkIDAkJDBEL&#10;CgsRFQ8MDA8VGBMTFRMTGBEMDAwMDAwRDAwMDAwMDAwMDAwMDAwMDAwMDAwMDAwMDAwMDAENCwsN&#10;Dg0QDg4QFA4ODhQUDg4ODhQRDAwMDAwREQwMDAwMDBEMDAwMDAwMDAwMDAwMDAwMDAwMDAwMDAwM&#10;DAwM/8AAEQgAo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bAEMACAYGBwYFCAcHBwkJCAoMFA0MCwsM&#10;GRITDxQdGh8eHRocHCAkLicgIiwjHBwoNyksMDE0NDQfJzk9ODI8LjM0Mv/bAEMBCQkJDAsMGA0N&#10;GDIhHCEyMjIyMjIyMjIyMjIyMjIyMjIyMjIyMjIyMjIyMjIyMjIyMjIyMjIyMjIyMjIyMjIyMv/A&#10;ABEIA+gD6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f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P1nWrDQNOa+1Cby4VOAAMsx7ADuaALzusaF3YKqjJLHAFKCGUMpBBGQR3r598R+L9V8UXLC&#10;VzDaB8w2sZ4Hpu/vN7+/GK9C+Gst3DHJY3l4WYReatsedgz1z2+lBfLpc9Boooo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878afEmLS2l03Rnjmvlyss55SE+g9W/Qe/SgaVzd8T+ONL8MnyJS1xfMu5beLkgerHsP1rxnU9&#10;W1Hxjr8bXU6AyNshUnbHAD/nk1mn7TqMxnuGkdpXzJcyZ+f8aviKAH5Iwq7QDznJ9adi0jSih0ux&#10;06S0MIuNSW4ObuOQ7Qo4wB0P1rq/hux/4Sa4ySd1mx/J0/xrhUByBt6V2vw6fHirGeGs5Fx/wJD/&#10;AEpMdtGesUUUUG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K/06&#10;K8iIKgP2OK5d7J7e6EV5AkseflO2u1qKWCOYfOoJHQ1hVoKevU68Pi5UlyvYzLSygtz58cKRg9AB&#10;1Jq/DAzMJZgNw+6o6L/9ephEitkKPb2p9FKioGVSq5O4UUUVuY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8" type="#_x0000_t75" alt="1 قطعة L298N لوحة للقيادة وحدة L298 محرك متدرج الذكية سيارة روبوت اللوح  بلتيير عالية الطاقة" style="position:absolute;width:30784;height:2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">
                  <v:imagedata r:id="rId22" o:title="1 قطعة L298N لوحة للقيادة وحدة L298 محرك متدرج الذكية سيارة روبوت اللوح  بلتيير عالية الطاقة" cropbottom="2393f"/>
                </v:shape>
                <v:shape id="Picture 23" o:spid="_x0000_s1029" type="#_x0000_t75" alt="L298 Dual H-Bridge Motor Driver (DC and Stepper Motors) price from  fut-electronics in Egypt - Yaoota!" style="position:absolute;left:32282;width:34099;height:30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">
                  <v:imagedata r:id="rId23" o:title="L298 Dual H-Bridge Motor Driver (DC and Stepper Motors) price from  fut-electronics in Egypt - Yaoota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2165;top:29737;width:6439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373135C" w14:textId="611BD6EF" w:rsidR="009D5F80" w:rsidRDefault="009D5F80" w:rsidP="009D5F80">
                        <w:pPr>
                          <w:jc w:val="center"/>
                        </w:pPr>
                        <w:r>
                          <w:t>L298</w:t>
                        </w:r>
                      </w:p>
                    </w:txbxContent>
                  </v:textbox>
                </v:shape>
                <v:shape id="Text Box 2" o:spid="_x0000_s1031" type="#_x0000_t202" style="position:absolute;left:45481;top:29737;width:7633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60E44491" w14:textId="166F5DB7" w:rsidR="009D5F80" w:rsidRDefault="009D5F80" w:rsidP="009D5F80">
                        <w:pPr>
                          <w:jc w:val="center"/>
                        </w:pPr>
                        <w:r>
                          <w:t>L298N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DB2224" w14:textId="33D343BE" w:rsidR="00C3560B" w:rsidRDefault="00C3560B" w:rsidP="004A323C">
      <w:r>
        <w:t>We will deal with L298 module.</w:t>
      </w:r>
    </w:p>
    <w:p w14:paraId="56A574BC" w14:textId="30DC9811" w:rsidR="00EB3732" w:rsidRDefault="00EB3732" w:rsidP="00EB3732">
      <w:pPr>
        <w:pStyle w:val="Heading3"/>
      </w:pPr>
      <w:bookmarkStart w:id="5" w:name="_Toc79865359"/>
      <w:r>
        <w:t>L298N Module Pinout</w:t>
      </w:r>
      <w:bookmarkEnd w:id="5"/>
    </w:p>
    <w:p w14:paraId="3305333B" w14:textId="5773ACF1" w:rsidR="00D674F2" w:rsidRPr="00DA793F" w:rsidRDefault="007E4893" w:rsidP="00DA793F">
      <w:r>
        <w:rPr>
          <w:noProof/>
        </w:rPr>
        <w:drawing>
          <wp:inline distT="0" distB="0" distL="0" distR="0" wp14:anchorId="66CABC9E" wp14:editId="0A3FC256">
            <wp:extent cx="6297295" cy="3800723"/>
            <wp:effectExtent l="0" t="0" r="8255" b="9525"/>
            <wp:docPr id="34" name="Picture 34" descr="L298N Motor Driver Modul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L298N Motor Driver Module Pinou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27"/>
                    <a:stretch/>
                  </pic:blipFill>
                  <pic:spPr bwMode="auto">
                    <a:xfrm>
                      <a:off x="0" y="0"/>
                      <a:ext cx="6297295" cy="38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3A93" w14:textId="6A638981" w:rsidR="00381CC7" w:rsidRDefault="00381CC7" w:rsidP="00381CC7">
      <w:pPr>
        <w:pStyle w:val="Heading3"/>
      </w:pPr>
      <w:bookmarkStart w:id="6" w:name="_Toc79865360"/>
      <w:r w:rsidRPr="00381CC7">
        <w:lastRenderedPageBreak/>
        <w:t>Power Supply</w:t>
      </w:r>
      <w:bookmarkEnd w:id="6"/>
    </w:p>
    <w:p w14:paraId="42285060" w14:textId="09E11893" w:rsidR="002F0E66" w:rsidRDefault="00210D00" w:rsidP="002F0E66">
      <w:pPr>
        <w:jc w:val="center"/>
      </w:pPr>
      <w:r>
        <w:rPr>
          <w:noProof/>
        </w:rPr>
        <w:drawing>
          <wp:inline distT="0" distB="0" distL="0" distR="0" wp14:anchorId="2A501971" wp14:editId="4F20BFB3">
            <wp:extent cx="4492625" cy="3164840"/>
            <wp:effectExtent l="0" t="0" r="3175" b="0"/>
            <wp:docPr id="27" name="Picture 27" descr="L298N Motor Driver Module - 5V Jumper, Power Supply Pins &amp; Reg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L298N Motor Driver Module - 5V Jumper, Power Supply Pins &amp; Regulato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7F7B" w14:textId="2D61685B" w:rsidR="009E0EBA" w:rsidRDefault="00A446CB" w:rsidP="00210D00">
      <w:r w:rsidRPr="00A446CB">
        <w:t>The L298 motor driver module is powered through 3-pin</w:t>
      </w:r>
      <w:r>
        <w:t>s</w:t>
      </w:r>
      <w:r w:rsidR="009E0EBA">
        <w:t xml:space="preserve">: </w:t>
      </w:r>
    </w:p>
    <w:p w14:paraId="2DDE4969" w14:textId="44F1F08A" w:rsidR="009E0EBA" w:rsidRDefault="00E23147" w:rsidP="009E0EBA">
      <w:pPr>
        <w:pStyle w:val="ListParagraph"/>
        <w:numPr>
          <w:ilvl w:val="0"/>
          <w:numId w:val="11"/>
        </w:numPr>
      </w:pPr>
      <w:r>
        <w:t xml:space="preserve">Motors </w:t>
      </w:r>
      <w:r w:rsidR="009E0EBA">
        <w:t>P</w:t>
      </w:r>
      <w:r w:rsidR="00A446CB" w:rsidRPr="00A446CB">
        <w:t>ower supply</w:t>
      </w:r>
      <w:r w:rsidR="000F3C19">
        <w:t xml:space="preserve"> </w:t>
      </w:r>
      <w:r w:rsidR="00A446CB" w:rsidRPr="00A446CB">
        <w:t>(</w:t>
      </w:r>
      <w:r w:rsidR="00C57012" w:rsidRPr="00C57012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VCC</w:t>
      </w:r>
      <w:r w:rsidR="00A446CB" w:rsidRPr="00A446CB">
        <w:t>)</w:t>
      </w:r>
      <w:r w:rsidR="009E0EBA">
        <w:t>:</w:t>
      </w:r>
      <w:r w:rsidR="00514DCD">
        <w:t xml:space="preserve"> </w:t>
      </w:r>
      <w:r w:rsidR="006510BE" w:rsidRPr="006510BE">
        <w:t>supplies power for the motor</w:t>
      </w:r>
      <w:r w:rsidR="00276DC2">
        <w:t>s</w:t>
      </w:r>
      <w:r w:rsidR="006510BE" w:rsidRPr="006510BE">
        <w:t>. from 5 to 35V. Remember, if the 5V-EN jumper is in place, supply 2 extra volts than motor’s actual voltage requirement, to get maximum speed out of motor.</w:t>
      </w:r>
    </w:p>
    <w:p w14:paraId="490E6AF4" w14:textId="77777777" w:rsidR="006510BE" w:rsidRPr="006510BE" w:rsidRDefault="006510BE" w:rsidP="006510BE">
      <w:pPr>
        <w:pStyle w:val="ListParagraph"/>
        <w:numPr>
          <w:ilvl w:val="0"/>
          <w:numId w:val="11"/>
        </w:numPr>
        <w:shd w:val="clear" w:color="auto" w:fill="FFFFFF"/>
        <w:suppressAutoHyphens w:val="0"/>
        <w:spacing w:after="0" w:line="360" w:lineRule="auto"/>
        <w:rPr>
          <w:rFonts w:eastAsia="Times New Roman" w:cstheme="majorBidi"/>
          <w:color w:val="auto"/>
          <w:sz w:val="26"/>
          <w:szCs w:val="26"/>
        </w:rPr>
      </w:pPr>
      <w:r w:rsidRPr="006510BE">
        <w:rPr>
          <w:rFonts w:eastAsia="Times New Roman" w:cstheme="majorBidi"/>
          <w:color w:val="FFFFFF"/>
          <w:sz w:val="23"/>
          <w:szCs w:val="23"/>
          <w:shd w:val="clear" w:color="auto" w:fill="333739"/>
        </w:rPr>
        <w:t>GND</w:t>
      </w:r>
      <w:r w:rsidRPr="006510BE">
        <w:rPr>
          <w:rFonts w:eastAsia="Times New Roman" w:cstheme="majorBidi"/>
          <w:color w:val="auto"/>
          <w:sz w:val="26"/>
          <w:szCs w:val="26"/>
        </w:rPr>
        <w:t>: a common ground pin.</w:t>
      </w:r>
    </w:p>
    <w:p w14:paraId="28CC9D09" w14:textId="69ACB614" w:rsidR="00E23976" w:rsidRDefault="00386F02" w:rsidP="00E23976">
      <w:pPr>
        <w:pStyle w:val="ListParagraph"/>
        <w:numPr>
          <w:ilvl w:val="0"/>
          <w:numId w:val="11"/>
        </w:numPr>
      </w:pPr>
      <w:r w:rsidRPr="00C57012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5V</w:t>
      </w:r>
      <w:r w:rsidRPr="00A446CB">
        <w:t xml:space="preserve"> </w:t>
      </w:r>
      <w:r w:rsidR="00A446CB" w:rsidRPr="00A446CB">
        <w:t>logic power supply</w:t>
      </w:r>
      <w:r w:rsidR="006E506B">
        <w:t xml:space="preserve"> </w:t>
      </w:r>
      <w:r w:rsidR="00A446CB" w:rsidRPr="00A446CB">
        <w:t>(Vss)</w:t>
      </w:r>
      <w:r w:rsidR="00050592">
        <w:t xml:space="preserve"> (In/Out)</w:t>
      </w:r>
      <w:r w:rsidR="00B6585E">
        <w:t xml:space="preserve">: </w:t>
      </w:r>
      <w:r w:rsidR="00FA4F30">
        <w:t>M</w:t>
      </w:r>
      <w:r w:rsidR="002F0E66">
        <w:t>odule has an on-board 78M05 5V regulator.</w:t>
      </w:r>
    </w:p>
    <w:p w14:paraId="21D20EEF" w14:textId="4EE0E2CD" w:rsidR="00E23976" w:rsidRDefault="00E23976" w:rsidP="00E23976">
      <w:pPr>
        <w:ind w:left="720"/>
      </w:pPr>
      <w:r>
        <w:t xml:space="preserve">There is a jumper </w:t>
      </w:r>
      <w:r w:rsidR="00B8014F">
        <w:t xml:space="preserve">called </w:t>
      </w:r>
      <w:r w:rsidR="00B8014F" w:rsidRPr="003B6263">
        <w:rPr>
          <w:rFonts w:eastAsia="Times New Roman" w:cstheme="majorBidi"/>
          <w:color w:val="auto"/>
          <w:sz w:val="26"/>
          <w:szCs w:val="26"/>
        </w:rPr>
        <w:t>5V-EN jumper</w:t>
      </w:r>
      <w:r w:rsidR="00B8014F">
        <w:rPr>
          <w:rFonts w:eastAsia="Times New Roman" w:cstheme="majorBidi"/>
          <w:color w:val="auto"/>
          <w:sz w:val="26"/>
          <w:szCs w:val="26"/>
        </w:rPr>
        <w:t>. It is used to</w:t>
      </w:r>
      <w:r>
        <w:t xml:space="preserve"> enable/disable regulator</w:t>
      </w:r>
      <w:r w:rsidR="00B67CA3">
        <w:t>:</w:t>
      </w:r>
    </w:p>
    <w:p w14:paraId="33E8B410" w14:textId="4AEDE4E4" w:rsidR="00D42ECE" w:rsidRDefault="003B6263" w:rsidP="00DF47A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0" w:line="360" w:lineRule="auto"/>
        <w:rPr>
          <w:rFonts w:eastAsia="Times New Roman" w:cstheme="majorBidi"/>
          <w:color w:val="auto"/>
          <w:sz w:val="26"/>
          <w:szCs w:val="26"/>
        </w:rPr>
      </w:pPr>
      <w:r w:rsidRPr="003B6263">
        <w:rPr>
          <w:rFonts w:eastAsia="Times New Roman" w:cstheme="majorBidi"/>
          <w:color w:val="auto"/>
          <w:sz w:val="26"/>
          <w:szCs w:val="26"/>
        </w:rPr>
        <w:t xml:space="preserve">If the 5V-EN jumper is removed, connect </w:t>
      </w:r>
      <w:r w:rsidRPr="003B6263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5V</w:t>
      </w:r>
      <w:r w:rsidRPr="003B6263">
        <w:rPr>
          <w:rFonts w:eastAsia="Times New Roman" w:cstheme="majorBidi"/>
          <w:color w:val="auto"/>
          <w:sz w:val="26"/>
          <w:szCs w:val="26"/>
        </w:rPr>
        <w:t xml:space="preserve"> pin to a 5V supply to supply power for the switching logic circuitry inside L298N IC. </w:t>
      </w:r>
    </w:p>
    <w:p w14:paraId="66C14C1D" w14:textId="275DFCC1" w:rsidR="003B6263" w:rsidRDefault="003B6263" w:rsidP="00DF47A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0" w:line="360" w:lineRule="auto"/>
        <w:rPr>
          <w:rFonts w:eastAsia="Times New Roman" w:cstheme="majorBidi"/>
          <w:color w:val="auto"/>
          <w:sz w:val="26"/>
          <w:szCs w:val="26"/>
        </w:rPr>
      </w:pPr>
      <w:r w:rsidRPr="003B6263">
        <w:rPr>
          <w:rFonts w:eastAsia="Times New Roman" w:cstheme="majorBidi"/>
          <w:color w:val="auto"/>
          <w:sz w:val="26"/>
          <w:szCs w:val="26"/>
        </w:rPr>
        <w:t>If the 5V-EN jumper is in place, this pin acts as an output and can be used to power up microcontroller</w:t>
      </w:r>
      <w:r w:rsidR="00971EFB">
        <w:rPr>
          <w:rFonts w:eastAsia="Times New Roman" w:cstheme="majorBidi"/>
          <w:color w:val="auto"/>
          <w:sz w:val="26"/>
          <w:szCs w:val="26"/>
        </w:rPr>
        <w:t xml:space="preserve">, and </w:t>
      </w:r>
      <w:r w:rsidR="00971EFB" w:rsidRPr="003B6263">
        <w:rPr>
          <w:rFonts w:eastAsia="Times New Roman" w:cstheme="majorBidi"/>
          <w:color w:val="auto"/>
          <w:sz w:val="26"/>
          <w:szCs w:val="26"/>
        </w:rPr>
        <w:t>the switching logic circuitry inside L298N IC</w:t>
      </w:r>
      <w:r w:rsidR="00243E45">
        <w:rPr>
          <w:rFonts w:eastAsia="Times New Roman" w:cstheme="majorBidi"/>
          <w:color w:val="auto"/>
          <w:sz w:val="26"/>
          <w:szCs w:val="26"/>
        </w:rPr>
        <w:t xml:space="preserve">, and </w:t>
      </w:r>
      <w:r w:rsidR="00243E45" w:rsidRPr="003B6263">
        <w:rPr>
          <w:rFonts w:eastAsia="Times New Roman" w:cstheme="majorBidi"/>
          <w:color w:val="auto"/>
          <w:sz w:val="26"/>
          <w:szCs w:val="26"/>
        </w:rPr>
        <w:t>other circuits</w:t>
      </w:r>
      <w:r w:rsidR="00243E45">
        <w:rPr>
          <w:rFonts w:eastAsia="Times New Roman" w:cstheme="majorBidi"/>
          <w:color w:val="auto"/>
          <w:sz w:val="26"/>
          <w:szCs w:val="26"/>
        </w:rPr>
        <w:t xml:space="preserve"> with a maximum of </w:t>
      </w:r>
      <w:r w:rsidR="00243E45" w:rsidRPr="001645F6">
        <w:rPr>
          <w:rFonts w:eastAsia="Times New Roman" w:cstheme="majorBidi"/>
          <w:b/>
          <w:bCs/>
          <w:color w:val="auto"/>
          <w:sz w:val="26"/>
          <w:szCs w:val="26"/>
        </w:rPr>
        <w:t>0.5A</w:t>
      </w:r>
      <w:r w:rsidRPr="003B6263">
        <w:rPr>
          <w:rFonts w:eastAsia="Times New Roman" w:cstheme="majorBidi"/>
          <w:color w:val="auto"/>
          <w:sz w:val="26"/>
          <w:szCs w:val="26"/>
        </w:rPr>
        <w:t xml:space="preserve">. </w:t>
      </w:r>
    </w:p>
    <w:p w14:paraId="5BB64211" w14:textId="3DF0ECFD" w:rsidR="009B6A74" w:rsidRDefault="009B6A74" w:rsidP="009B6A74">
      <w:pPr>
        <w:shd w:val="clear" w:color="auto" w:fill="FFFFFF"/>
        <w:suppressAutoHyphens w:val="0"/>
        <w:spacing w:after="0" w:line="360" w:lineRule="auto"/>
        <w:ind w:left="720"/>
        <w:rPr>
          <w:rFonts w:eastAsia="Times New Roman" w:cstheme="majorBidi"/>
          <w:color w:val="auto"/>
          <w:sz w:val="26"/>
          <w:szCs w:val="26"/>
        </w:rPr>
      </w:pPr>
      <w:r>
        <w:rPr>
          <w:rFonts w:eastAsia="Times New Roman" w:cstheme="majorBidi"/>
          <w:color w:val="auto"/>
          <w:sz w:val="26"/>
          <w:szCs w:val="26"/>
        </w:rPr>
        <w:t>NOTE:</w:t>
      </w:r>
    </w:p>
    <w:p w14:paraId="5EC076E8" w14:textId="183E3E48" w:rsidR="009B6A74" w:rsidRDefault="009B6A74" w:rsidP="009B6A74">
      <w:pPr>
        <w:pStyle w:val="ListParagraph"/>
        <w:numPr>
          <w:ilvl w:val="0"/>
          <w:numId w:val="20"/>
        </w:numPr>
        <w:shd w:val="clear" w:color="auto" w:fill="FFFFFF"/>
        <w:suppressAutoHyphens w:val="0"/>
        <w:spacing w:after="0" w:line="360" w:lineRule="auto"/>
        <w:rPr>
          <w:rFonts w:eastAsia="Times New Roman" w:cstheme="majorBidi"/>
          <w:color w:val="auto"/>
          <w:sz w:val="26"/>
          <w:szCs w:val="26"/>
        </w:rPr>
      </w:pPr>
      <w:r>
        <w:rPr>
          <w:rFonts w:eastAsia="Times New Roman" w:cstheme="majorBidi"/>
          <w:color w:val="auto"/>
          <w:sz w:val="26"/>
          <w:szCs w:val="26"/>
        </w:rPr>
        <w:t xml:space="preserve">If the motor </w:t>
      </w:r>
      <w:r w:rsidRPr="00C57012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VCC</w:t>
      </w:r>
      <w:r>
        <w:rPr>
          <w:rFonts w:eastAsia="Times New Roman" w:cstheme="majorBidi"/>
          <w:color w:val="auto"/>
          <w:sz w:val="26"/>
          <w:szCs w:val="26"/>
        </w:rPr>
        <w:t xml:space="preserve"> &gt; 12V, remove the </w:t>
      </w:r>
      <w:r w:rsidRPr="003B6263">
        <w:rPr>
          <w:rFonts w:eastAsia="Times New Roman" w:cstheme="majorBidi"/>
          <w:color w:val="auto"/>
          <w:sz w:val="26"/>
          <w:szCs w:val="26"/>
        </w:rPr>
        <w:t>5V-EN jumper</w:t>
      </w:r>
      <w:r>
        <w:rPr>
          <w:rFonts w:eastAsia="Times New Roman" w:cstheme="majorBidi"/>
          <w:color w:val="auto"/>
          <w:sz w:val="26"/>
          <w:szCs w:val="26"/>
        </w:rPr>
        <w:t xml:space="preserve"> to avoid damaging the regulator</w:t>
      </w:r>
      <w:r w:rsidR="0026424A">
        <w:rPr>
          <w:rFonts w:eastAsia="Times New Roman" w:cstheme="majorBidi"/>
          <w:color w:val="auto"/>
          <w:sz w:val="26"/>
          <w:szCs w:val="26"/>
        </w:rPr>
        <w:t xml:space="preserve">, </w:t>
      </w:r>
      <w:r w:rsidR="00512388" w:rsidRPr="00512388">
        <w:rPr>
          <w:rFonts w:eastAsia="Times New Roman" w:cstheme="majorBidi"/>
          <w:color w:val="auto"/>
          <w:sz w:val="26"/>
          <w:szCs w:val="26"/>
        </w:rPr>
        <w:t>and separate 5V should be given through 5V terminal to power the internal circuitry</w:t>
      </w:r>
      <w:r w:rsidR="0026424A">
        <w:rPr>
          <w:rFonts w:eastAsia="Times New Roman" w:cstheme="majorBidi"/>
          <w:color w:val="auto"/>
          <w:sz w:val="26"/>
          <w:szCs w:val="26"/>
        </w:rPr>
        <w:t>.</w:t>
      </w:r>
    </w:p>
    <w:p w14:paraId="26E8201B" w14:textId="0EE0970E" w:rsidR="00E87F2B" w:rsidRPr="00E87F2B" w:rsidRDefault="00E87F2B" w:rsidP="00E87F2B">
      <w:pPr>
        <w:shd w:val="clear" w:color="auto" w:fill="FFFFFF"/>
        <w:suppressAutoHyphens w:val="0"/>
        <w:spacing w:after="0" w:line="360" w:lineRule="auto"/>
        <w:jc w:val="center"/>
        <w:rPr>
          <w:rFonts w:eastAsia="Times New Roman" w:cstheme="majorBidi"/>
          <w:color w:val="auto"/>
          <w:sz w:val="26"/>
          <w:szCs w:val="26"/>
        </w:rPr>
      </w:pPr>
      <w:r>
        <w:rPr>
          <w:rFonts w:eastAsia="Times New Roman" w:cstheme="majorBidi"/>
          <w:noProof/>
          <w:color w:val="auto"/>
          <w:sz w:val="26"/>
          <w:szCs w:val="26"/>
        </w:rPr>
        <w:lastRenderedPageBreak/>
        <w:drawing>
          <wp:inline distT="0" distB="0" distL="0" distR="0" wp14:anchorId="1C94F3E3" wp14:editId="6A1D0DC9">
            <wp:extent cx="6285506" cy="4190337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06" cy="4195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C12BE" w14:textId="04265911" w:rsidR="001E4664" w:rsidRDefault="001E4664" w:rsidP="001E4664">
      <w:pPr>
        <w:pStyle w:val="Heading3"/>
      </w:pPr>
      <w:bookmarkStart w:id="7" w:name="_Toc79865361"/>
      <w:r w:rsidRPr="001E4664">
        <w:t>Voltage Drop of L298N</w:t>
      </w:r>
      <w:bookmarkEnd w:id="7"/>
    </w:p>
    <w:p w14:paraId="4E33A609" w14:textId="5F588911" w:rsidR="00156E96" w:rsidRDefault="006A274A" w:rsidP="00F84959">
      <w:pPr>
        <w:jc w:val="center"/>
      </w:pPr>
      <w:r>
        <w:rPr>
          <w:noProof/>
        </w:rPr>
        <w:drawing>
          <wp:inline distT="0" distB="0" distL="0" distR="0" wp14:anchorId="20BB2BF4" wp14:editId="36671E07">
            <wp:extent cx="6217920" cy="3084830"/>
            <wp:effectExtent l="0" t="0" r="0" b="1270"/>
            <wp:docPr id="28" name="Picture 28" descr="L298N Motor Driver Module Internal Voltage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L298N Motor Driver Module Internal Voltage Dro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D671" w14:textId="0A01B0A2" w:rsidR="0078438D" w:rsidRDefault="0078438D" w:rsidP="0078438D">
      <w:r>
        <w:t>The voltage drop of the L298 module is about 2V. This is due to the internal voltage drop in the switching transistors in the H-Bridge circuit</w:t>
      </w:r>
      <w:r w:rsidR="002828FC">
        <w:t xml:space="preserve"> and the voltage regulator.</w:t>
      </w:r>
    </w:p>
    <w:p w14:paraId="24FA9FB1" w14:textId="77777777" w:rsidR="0078438D" w:rsidRDefault="0078438D" w:rsidP="0078438D"/>
    <w:p w14:paraId="469884F3" w14:textId="68DC93FF" w:rsidR="0078438D" w:rsidRDefault="0078438D" w:rsidP="0050706F">
      <w:r>
        <w:t xml:space="preserve">So, 12V power supply terminal will </w:t>
      </w:r>
      <w:r w:rsidR="002212A5">
        <w:t>be</w:t>
      </w:r>
      <w:r>
        <w:t xml:space="preserve"> around 10V. </w:t>
      </w:r>
      <w:r w:rsidR="00C843BA">
        <w:t>So,</w:t>
      </w:r>
      <w:r>
        <w:t xml:space="preserve"> </w:t>
      </w:r>
      <w:r w:rsidR="00881FD5">
        <w:t xml:space="preserve">to get the maximum speed of a </w:t>
      </w:r>
      <w:r>
        <w:t xml:space="preserve">12V DC motor </w:t>
      </w:r>
      <w:r w:rsidR="007F12B7">
        <w:t>supply it with around 14V</w:t>
      </w:r>
      <w:r>
        <w:t>.</w:t>
      </w:r>
    </w:p>
    <w:p w14:paraId="64314261" w14:textId="498CCCD4" w:rsidR="0078438D" w:rsidRDefault="00486BD2" w:rsidP="00486BD2">
      <w:pPr>
        <w:pStyle w:val="Heading3"/>
      </w:pPr>
      <w:bookmarkStart w:id="8" w:name="_Toc79865362"/>
      <w:r w:rsidRPr="00486BD2">
        <w:lastRenderedPageBreak/>
        <w:t>Output Pins</w:t>
      </w:r>
      <w:bookmarkEnd w:id="8"/>
    </w:p>
    <w:p w14:paraId="399ACC3D" w14:textId="3095F164" w:rsidR="00486BD2" w:rsidRDefault="003E0C63" w:rsidP="003E0C63">
      <w:pPr>
        <w:jc w:val="center"/>
      </w:pPr>
      <w:r>
        <w:rPr>
          <w:noProof/>
        </w:rPr>
        <w:drawing>
          <wp:inline distT="0" distB="0" distL="0" distR="0" wp14:anchorId="2B13943E" wp14:editId="2CF7D0E1">
            <wp:extent cx="4563745" cy="2512695"/>
            <wp:effectExtent l="0" t="0" r="8255" b="1905"/>
            <wp:docPr id="29" name="Picture 29" descr="L298N Motor Driver Module - Motor Connection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L298N Motor Driver Module - Motor Connection Pinou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A7FF" w14:textId="60329EF2" w:rsidR="00DA793F" w:rsidRDefault="00076250" w:rsidP="00A4015D">
      <w:r>
        <w:t>The</w:t>
      </w:r>
      <w:r w:rsidR="00EE33A2">
        <w:t>re are t</w:t>
      </w:r>
      <w:r w:rsidR="00F800A1">
        <w:t>wo</w:t>
      </w:r>
      <w:r>
        <w:t xml:space="preserve"> output channels for </w:t>
      </w:r>
      <w:r w:rsidR="004761F6">
        <w:t>two</w:t>
      </w:r>
      <w:r>
        <w:t xml:space="preserve"> motor</w:t>
      </w:r>
      <w:r w:rsidR="002B6815">
        <w:t>s</w:t>
      </w:r>
      <w:r w:rsidR="00DA793F">
        <w:t xml:space="preserve"> having voltages between 5 to 35V:</w:t>
      </w:r>
    </w:p>
    <w:p w14:paraId="13751C0B" w14:textId="77777777" w:rsidR="00DA793F" w:rsidRDefault="00DA793F" w:rsidP="00A4015D">
      <w:r w:rsidRPr="00D674F2">
        <w:rPr>
          <w:rFonts w:eastAsia="Times New Roman" w:cstheme="majorBidi"/>
          <w:color w:val="FFFFFF"/>
          <w:sz w:val="23"/>
          <w:szCs w:val="23"/>
          <w:shd w:val="clear" w:color="auto" w:fill="E67E22"/>
        </w:rPr>
        <w:t>OUT1 &amp; OUT2</w:t>
      </w:r>
      <w:r w:rsidR="00076250">
        <w:t xml:space="preserve"> </w:t>
      </w:r>
      <w:r>
        <w:t xml:space="preserve">for motor </w:t>
      </w:r>
      <w:r w:rsidR="00076250">
        <w:t>A</w:t>
      </w:r>
      <w:r>
        <w:t>.</w:t>
      </w:r>
    </w:p>
    <w:p w14:paraId="09761CBC" w14:textId="14B7235B" w:rsidR="00076250" w:rsidRDefault="00DA793F" w:rsidP="00A4015D">
      <w:r w:rsidRPr="00D674F2">
        <w:rPr>
          <w:rFonts w:eastAsia="Times New Roman" w:cstheme="majorBidi"/>
          <w:color w:val="FFFFFF"/>
          <w:sz w:val="23"/>
          <w:szCs w:val="23"/>
          <w:shd w:val="clear" w:color="auto" w:fill="F1C40F"/>
        </w:rPr>
        <w:t>OUT3 &amp; OUT4</w:t>
      </w:r>
      <w:r w:rsidRPr="00D674F2">
        <w:rPr>
          <w:rFonts w:eastAsia="Times New Roman" w:cstheme="majorBidi"/>
          <w:color w:val="auto"/>
          <w:sz w:val="26"/>
          <w:szCs w:val="26"/>
        </w:rPr>
        <w:t> </w:t>
      </w:r>
      <w:r>
        <w:t xml:space="preserve">for motor </w:t>
      </w:r>
      <w:r w:rsidR="00076250">
        <w:t>B.</w:t>
      </w:r>
    </w:p>
    <w:p w14:paraId="13392135" w14:textId="77777777" w:rsidR="00076250" w:rsidRDefault="00076250" w:rsidP="00076250"/>
    <w:p w14:paraId="75153D6E" w14:textId="4A26078A" w:rsidR="00DA793F" w:rsidRPr="00D674F2" w:rsidRDefault="00076250" w:rsidP="006A0CAF">
      <w:pPr>
        <w:rPr>
          <w:rFonts w:eastAsia="Times New Roman" w:cstheme="majorBidi"/>
          <w:color w:val="auto"/>
          <w:sz w:val="26"/>
          <w:szCs w:val="26"/>
        </w:rPr>
      </w:pPr>
      <w:r>
        <w:t>Each channel on the module can deliver up to 2A to the DC motor. However, the amount of current supplied to the motor depends on system’s power supply.</w:t>
      </w:r>
    </w:p>
    <w:p w14:paraId="12293EAE" w14:textId="77777777" w:rsidR="00076250" w:rsidRDefault="00076250" w:rsidP="00076250">
      <w:pPr>
        <w:pStyle w:val="Heading3"/>
      </w:pPr>
      <w:bookmarkStart w:id="9" w:name="_Toc79865363"/>
      <w:r>
        <w:t>Control Pins</w:t>
      </w:r>
      <w:bookmarkEnd w:id="9"/>
    </w:p>
    <w:p w14:paraId="535647F7" w14:textId="0554C3F3" w:rsidR="00076250" w:rsidRDefault="00076250" w:rsidP="007E2FED">
      <w:r>
        <w:t>For each channel, there are two types of control pins</w:t>
      </w:r>
      <w:r w:rsidR="007E2FED">
        <w:t xml:space="preserve"> </w:t>
      </w:r>
      <w:r>
        <w:t>to control speed</w:t>
      </w:r>
      <w:r w:rsidR="007E2FED">
        <w:t xml:space="preserve"> and sp</w:t>
      </w:r>
      <w:r>
        <w:t>inning direction</w:t>
      </w:r>
      <w:r w:rsidR="006A2080">
        <w:t>.</w:t>
      </w:r>
    </w:p>
    <w:p w14:paraId="1FEDE3E6" w14:textId="7C746BCA" w:rsidR="005B1CA0" w:rsidRDefault="005B1CA0" w:rsidP="007E2FED">
      <w:r>
        <w:rPr>
          <w:noProof/>
        </w:rPr>
        <mc:AlternateContent>
          <mc:Choice Requires="wpg">
            <w:drawing>
              <wp:inline distT="0" distB="0" distL="0" distR="0" wp14:anchorId="19581A19" wp14:editId="63EDF258">
                <wp:extent cx="6639090" cy="3660775"/>
                <wp:effectExtent l="0" t="0" r="9525" b="0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9090" cy="3660775"/>
                          <a:chOff x="0" y="0"/>
                          <a:chExt cx="6639090" cy="3660775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L298N Motor Driver Module - Spinning Direction Control Pins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940" cy="362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L298N Motor Driver Module - Speed Control Pins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5895" y="0"/>
                            <a:ext cx="2703195" cy="366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6A6A6B" id="Group 32" o:spid="_x0000_s1026" style="width:522.75pt;height:288.25pt;mso-position-horizontal-relative:char;mso-position-vertical-relative:line" coordsize="66390,366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">
                <v:shape id="Picture 30" o:spid="_x0000_s1027" type="#_x0000_t75" alt="L298N Motor Driver Module - Spinning Direction Control Pins" style="position:absolute;width:28219;height:36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">
                  <v:imagedata r:id="rId31" o:title="L298N Motor Driver Module - Spinning Direction Control Pins"/>
                </v:shape>
                <v:shape id="Picture 31" o:spid="_x0000_s1028" type="#_x0000_t75" alt="L298N Motor Driver Module - Speed Control Pins" style="position:absolute;left:39358;width:27032;height:36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">
                  <v:imagedata r:id="rId32" o:title="L298N Motor Driver Module - Speed Control Pins"/>
                </v:shape>
                <w10:anchorlock/>
              </v:group>
            </w:pict>
          </mc:Fallback>
        </mc:AlternateContent>
      </w:r>
    </w:p>
    <w:p w14:paraId="035A5981" w14:textId="5D0CC798" w:rsidR="003E0C63" w:rsidRDefault="00076250" w:rsidP="00416F0A">
      <w:pPr>
        <w:pStyle w:val="Heading4"/>
      </w:pPr>
      <w:r>
        <w:lastRenderedPageBreak/>
        <w:t>Direction Control Pins</w:t>
      </w:r>
    </w:p>
    <w:p w14:paraId="1229953E" w14:textId="54703DEE" w:rsidR="00006908" w:rsidRDefault="00006908" w:rsidP="00006908">
      <w:r>
        <w:t xml:space="preserve">Using the direction control pins, </w:t>
      </w:r>
      <w:r w:rsidR="00997434">
        <w:t xml:space="preserve">the </w:t>
      </w:r>
      <w:r>
        <w:t xml:space="preserve">motor </w:t>
      </w:r>
      <w:r w:rsidR="001B1D09">
        <w:t xml:space="preserve">can </w:t>
      </w:r>
      <w:r>
        <w:t>spin forward or backward. These pins actually control the switches of the H-Bridge circuit</w:t>
      </w:r>
      <w:r w:rsidR="003C5BAF">
        <w:t>.</w:t>
      </w:r>
    </w:p>
    <w:p w14:paraId="604F357A" w14:textId="77777777" w:rsidR="00006908" w:rsidRDefault="00006908" w:rsidP="00006908"/>
    <w:p w14:paraId="24D5D68B" w14:textId="77777777" w:rsidR="006A0CAF" w:rsidRDefault="00006908" w:rsidP="00006908">
      <w:r>
        <w:t>The module has two direction control pins for each channel</w:t>
      </w:r>
      <w:r w:rsidR="006A0CAF">
        <w:t>:</w:t>
      </w:r>
    </w:p>
    <w:p w14:paraId="53167EBB" w14:textId="0652DEEB" w:rsidR="006A0CAF" w:rsidRPr="00D674F2" w:rsidRDefault="006A0CAF" w:rsidP="006A0CAF">
      <w:pPr>
        <w:shd w:val="clear" w:color="auto" w:fill="FFFFFF"/>
        <w:suppressAutoHyphens w:val="0"/>
        <w:spacing w:after="0" w:line="360" w:lineRule="auto"/>
        <w:rPr>
          <w:rFonts w:eastAsia="Times New Roman" w:cstheme="majorBidi"/>
          <w:color w:val="auto"/>
          <w:sz w:val="26"/>
          <w:szCs w:val="26"/>
        </w:rPr>
      </w:pPr>
      <w:r w:rsidRPr="00D674F2">
        <w:rPr>
          <w:rFonts w:eastAsia="Times New Roman" w:cstheme="majorBidi"/>
          <w:color w:val="FFFFFF"/>
          <w:sz w:val="23"/>
          <w:szCs w:val="23"/>
          <w:shd w:val="clear" w:color="auto" w:fill="1ABC9C"/>
        </w:rPr>
        <w:t>IN1 &amp; IN2</w:t>
      </w:r>
      <w:r w:rsidRPr="00D674F2">
        <w:rPr>
          <w:rFonts w:eastAsia="Times New Roman" w:cstheme="majorBidi"/>
          <w:color w:val="auto"/>
          <w:sz w:val="26"/>
          <w:szCs w:val="26"/>
        </w:rPr>
        <w:t xml:space="preserve"> pins are used to control spinning direction of Motor A. </w:t>
      </w:r>
    </w:p>
    <w:p w14:paraId="59C36DDF" w14:textId="6EDC7F13" w:rsidR="00006908" w:rsidRDefault="006A0CAF" w:rsidP="006A0CAF">
      <w:pPr>
        <w:shd w:val="clear" w:color="auto" w:fill="FFFFFF"/>
        <w:suppressAutoHyphens w:val="0"/>
        <w:spacing w:after="0" w:line="360" w:lineRule="auto"/>
      </w:pPr>
      <w:r w:rsidRPr="00D674F2">
        <w:rPr>
          <w:rFonts w:eastAsia="Times New Roman" w:cstheme="majorBidi"/>
          <w:color w:val="FFFFFF"/>
          <w:sz w:val="23"/>
          <w:szCs w:val="23"/>
          <w:shd w:val="clear" w:color="auto" w:fill="2ECC71"/>
        </w:rPr>
        <w:t>IN3 &amp; IN4</w:t>
      </w:r>
      <w:r w:rsidRPr="00D674F2">
        <w:rPr>
          <w:rFonts w:eastAsia="Times New Roman" w:cstheme="majorBidi"/>
          <w:color w:val="auto"/>
          <w:sz w:val="26"/>
          <w:szCs w:val="26"/>
        </w:rPr>
        <w:t xml:space="preserve"> pins are used to control spinning direction of Motor B. </w:t>
      </w:r>
    </w:p>
    <w:p w14:paraId="64C50F40" w14:textId="77777777" w:rsidR="00FA693E" w:rsidRDefault="00FA693E" w:rsidP="00006908"/>
    <w:p w14:paraId="416298BB" w14:textId="2775943F" w:rsidR="006338CA" w:rsidRDefault="00006908" w:rsidP="00006908">
      <w:r>
        <w:t>The spinning direction of a motor</w:t>
      </w:r>
      <w:r w:rsidR="00C758A2">
        <w:t xml:space="preserve"> is illustrated below</w:t>
      </w:r>
      <w:r>
        <w:t>.</w:t>
      </w:r>
    </w:p>
    <w:p w14:paraId="222EFEC9" w14:textId="77777777" w:rsidR="006A0CAF" w:rsidRDefault="006A0CAF" w:rsidP="00006908"/>
    <w:p w14:paraId="4B8881A4" w14:textId="106346BF" w:rsidR="003F54C3" w:rsidRDefault="003F54C3" w:rsidP="006C3765">
      <w:pPr>
        <w:jc w:val="center"/>
      </w:pPr>
      <w:r w:rsidRPr="003F54C3">
        <w:rPr>
          <w:noProof/>
        </w:rPr>
        <w:drawing>
          <wp:inline distT="0" distB="0" distL="0" distR="0" wp14:anchorId="11DEAC09" wp14:editId="267A7F3C">
            <wp:extent cx="6544588" cy="2562583"/>
            <wp:effectExtent l="0" t="0" r="0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CB21" w14:textId="7A22802A" w:rsidR="00D3037D" w:rsidRDefault="00D3037D" w:rsidP="00D3037D">
      <w:r>
        <w:t>The next diagram shows working of case 2 in the above table for motor A.</w:t>
      </w:r>
    </w:p>
    <w:p w14:paraId="18E7C941" w14:textId="543875C9" w:rsidR="00271FFE" w:rsidRDefault="00271FFE" w:rsidP="006C3765">
      <w:pPr>
        <w:jc w:val="center"/>
      </w:pPr>
      <w:r>
        <w:rPr>
          <w:noProof/>
        </w:rPr>
        <w:drawing>
          <wp:inline distT="0" distB="0" distL="0" distR="0" wp14:anchorId="478B6034" wp14:editId="76637341">
            <wp:extent cx="5540991" cy="2842522"/>
            <wp:effectExtent l="0" t="0" r="3175" b="0"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3" t="53827" r="31494"/>
                    <a:stretch/>
                  </pic:blipFill>
                  <pic:spPr bwMode="auto">
                    <a:xfrm>
                      <a:off x="0" y="0"/>
                      <a:ext cx="5555856" cy="28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9FFD6" w14:textId="6D73AE0C" w:rsidR="009D1FA8" w:rsidRDefault="001852C4" w:rsidP="001852C4">
      <w:pPr>
        <w:pStyle w:val="Heading4"/>
      </w:pPr>
      <w:r w:rsidRPr="001852C4">
        <w:t>Speed Control Pins</w:t>
      </w:r>
    </w:p>
    <w:p w14:paraId="7CC3E527" w14:textId="7E75421A" w:rsidR="00BC7C9E" w:rsidRDefault="00A803AE" w:rsidP="00BC7C9E">
      <w:r>
        <w:t>P</w:t>
      </w:r>
      <w:r w:rsidR="00E973DE">
        <w:t xml:space="preserve">ins </w:t>
      </w:r>
      <w:r w:rsidR="00B15AF5" w:rsidRPr="00D674F2">
        <w:rPr>
          <w:rFonts w:eastAsia="Times New Roman" w:cstheme="majorBidi"/>
          <w:color w:val="FFFFFF"/>
          <w:sz w:val="23"/>
          <w:szCs w:val="23"/>
          <w:shd w:val="clear" w:color="auto" w:fill="8D4BA3"/>
        </w:rPr>
        <w:t>ENA</w:t>
      </w:r>
      <w:r w:rsidR="00B15AF5">
        <w:t xml:space="preserve"> </w:t>
      </w:r>
      <w:r w:rsidR="00E973DE">
        <w:t xml:space="preserve">and </w:t>
      </w:r>
      <w:r w:rsidR="00B15AF5" w:rsidRPr="00D674F2">
        <w:rPr>
          <w:rFonts w:eastAsia="Times New Roman" w:cstheme="majorBidi"/>
          <w:color w:val="FFFFFF"/>
          <w:sz w:val="23"/>
          <w:szCs w:val="23"/>
          <w:shd w:val="clear" w:color="auto" w:fill="3498DB"/>
        </w:rPr>
        <w:t>ENB</w:t>
      </w:r>
      <w:r w:rsidR="00B15AF5" w:rsidRPr="00D674F2">
        <w:rPr>
          <w:rFonts w:eastAsia="Times New Roman" w:cstheme="majorBidi"/>
          <w:color w:val="auto"/>
          <w:sz w:val="26"/>
          <w:szCs w:val="26"/>
        </w:rPr>
        <w:t> </w:t>
      </w:r>
      <w:r w:rsidR="00E973DE">
        <w:t xml:space="preserve">are used to </w:t>
      </w:r>
      <w:r w:rsidR="00827AD0">
        <w:t>control speed</w:t>
      </w:r>
      <w:r w:rsidR="002F0D50">
        <w:t xml:space="preserve"> of</w:t>
      </w:r>
      <w:r w:rsidR="00827AD0">
        <w:t xml:space="preserve"> </w:t>
      </w:r>
      <w:r w:rsidR="00E973DE">
        <w:t>the motors</w:t>
      </w:r>
      <w:r w:rsidR="00ED657A">
        <w:t xml:space="preserve"> A and B respectively</w:t>
      </w:r>
      <w:r w:rsidR="00BC7C9E">
        <w:t>:</w:t>
      </w:r>
    </w:p>
    <w:p w14:paraId="5B5B97D2" w14:textId="4302F75D" w:rsidR="00BC7C9E" w:rsidRDefault="00E973DE" w:rsidP="00BC7C9E">
      <w:pPr>
        <w:pStyle w:val="ListParagraph"/>
        <w:numPr>
          <w:ilvl w:val="0"/>
          <w:numId w:val="13"/>
        </w:numPr>
      </w:pPr>
      <w:r>
        <w:lastRenderedPageBreak/>
        <w:t>Pulling these pins HIGH will make the motors spin</w:t>
      </w:r>
      <w:r w:rsidR="00BC7C9E">
        <w:t xml:space="preserve"> at maximum speed.</w:t>
      </w:r>
      <w:r w:rsidR="007F72FC">
        <w:t xml:space="preserve"> By default, there are jumpers connecting these pins to HIGH.</w:t>
      </w:r>
    </w:p>
    <w:p w14:paraId="273C4D5A" w14:textId="77777777" w:rsidR="00F2375A" w:rsidRDefault="00BC7C9E" w:rsidP="00BC7C9E">
      <w:pPr>
        <w:pStyle w:val="ListParagraph"/>
        <w:numPr>
          <w:ilvl w:val="0"/>
          <w:numId w:val="13"/>
        </w:numPr>
      </w:pPr>
      <w:r>
        <w:t>P</w:t>
      </w:r>
      <w:r w:rsidR="00E973DE">
        <w:t xml:space="preserve">ulling </w:t>
      </w:r>
      <w:r>
        <w:t>them</w:t>
      </w:r>
      <w:r w:rsidR="00E973DE">
        <w:t xml:space="preserve"> LOW will make them stop. </w:t>
      </w:r>
    </w:p>
    <w:p w14:paraId="0B930940" w14:textId="50D871F2" w:rsidR="00E973DE" w:rsidRDefault="00F2375A" w:rsidP="00BC7C9E">
      <w:pPr>
        <w:pStyle w:val="ListParagraph"/>
        <w:numPr>
          <w:ilvl w:val="0"/>
          <w:numId w:val="13"/>
        </w:numPr>
      </w:pPr>
      <w:r>
        <w:t>W</w:t>
      </w:r>
      <w:r w:rsidR="00E973DE">
        <w:t>ith Pulse Width Modulation (PWM), we can control the speed of the motors</w:t>
      </w:r>
      <w:r w:rsidR="0006697D">
        <w:t xml:space="preserve"> by removing the jumper and connecting these pins to a PWM device.</w:t>
      </w:r>
    </w:p>
    <w:p w14:paraId="22D6890F" w14:textId="77777777" w:rsidR="00E973DE" w:rsidRDefault="00E973DE" w:rsidP="00E973DE"/>
    <w:p w14:paraId="602246DA" w14:textId="17FFBBAE" w:rsidR="008B116B" w:rsidRDefault="00E973DE" w:rsidP="00E973DE">
      <w:r>
        <w:t>The</w:t>
      </w:r>
      <w:r w:rsidR="00E44000">
        <w:t xml:space="preserve">re </w:t>
      </w:r>
      <w:r w:rsidR="00640FD2">
        <w:t>module come with j</w:t>
      </w:r>
      <w:r>
        <w:t>umper</w:t>
      </w:r>
      <w:r w:rsidR="00640FD2">
        <w:t>s</w:t>
      </w:r>
      <w:r>
        <w:t xml:space="preserve"> on these pins</w:t>
      </w:r>
      <w:r w:rsidR="00A93E0C">
        <w:t xml:space="preserve"> to pull them HIGH</w:t>
      </w:r>
      <w:r>
        <w:t xml:space="preserve">. </w:t>
      </w:r>
      <w:r w:rsidR="008B116B">
        <w:t xml:space="preserve">So, by default motors spins </w:t>
      </w:r>
      <w:r>
        <w:t xml:space="preserve">at </w:t>
      </w:r>
      <w:r w:rsidR="00710DD5">
        <w:t xml:space="preserve">the </w:t>
      </w:r>
      <w:r>
        <w:t xml:space="preserve">maximum speed. </w:t>
      </w:r>
    </w:p>
    <w:p w14:paraId="09E8ED5C" w14:textId="7CD19BF9" w:rsidR="002527F2" w:rsidRDefault="003A35A0" w:rsidP="00E973DE">
      <w:r>
        <w:t xml:space="preserve">So, </w:t>
      </w:r>
      <w:r w:rsidR="00E973DE">
        <w:t>to control the speed of motors programmatically, remove the jumpers and connect them to PWM-enabled pins o</w:t>
      </w:r>
      <w:r w:rsidR="00395D52">
        <w:t>n the microcontroller</w:t>
      </w:r>
      <w:r w:rsidR="00E973DE">
        <w:t>.</w:t>
      </w:r>
    </w:p>
    <w:p w14:paraId="1059994B" w14:textId="0F038DE8" w:rsidR="00F53E60" w:rsidRDefault="00F53E60" w:rsidP="00E973DE">
      <w:r w:rsidRPr="00F53E60">
        <w:rPr>
          <w:b/>
          <w:bCs/>
        </w:rPr>
        <w:t>NOTE</w:t>
      </w:r>
      <w:r>
        <w:t xml:space="preserve">: </w:t>
      </w:r>
      <w:r w:rsidRPr="00F53E60">
        <w:t xml:space="preserve">Depending on the applied voltage and the motor itself, at lower speeds the motor is not able to start moving and it produces a buzzing sound. </w:t>
      </w:r>
      <w:r>
        <w:t>So, experiment some values and set the minimum PWM above the minimum by some offset (In 6VDC motors, use 85 minimum PWM)</w:t>
      </w:r>
      <w:r w:rsidRPr="00F53E60">
        <w:t>.</w:t>
      </w:r>
    </w:p>
    <w:p w14:paraId="0A6B098C" w14:textId="52A76F39" w:rsidR="004C7AC4" w:rsidRDefault="004C7AC4" w:rsidP="004C7AC4">
      <w:pPr>
        <w:pStyle w:val="Heading2"/>
      </w:pPr>
      <w:bookmarkStart w:id="10" w:name="_Toc79865364"/>
      <w:r>
        <w:t>Wiring motor driver module with micr</w:t>
      </w:r>
      <w:r w:rsidR="00D963D8">
        <w:t>o</w:t>
      </w:r>
      <w:r>
        <w:t>c</w:t>
      </w:r>
      <w:r w:rsidR="00506D16">
        <w:t>o</w:t>
      </w:r>
      <w:r>
        <w:t>ntroller</w:t>
      </w:r>
      <w:bookmarkEnd w:id="10"/>
    </w:p>
    <w:p w14:paraId="7C62CE3F" w14:textId="48261E65" w:rsidR="00506D16" w:rsidRDefault="00506D16" w:rsidP="0041181F">
      <w:r>
        <w:t>We are using DC Gearbox Motors</w:t>
      </w:r>
      <w:r w:rsidR="00811335">
        <w:t xml:space="preserve"> </w:t>
      </w:r>
      <w:r>
        <w:t xml:space="preserve">(also known as ‘TT’ motors). They are rated for 3 to 12V. </w:t>
      </w:r>
    </w:p>
    <w:p w14:paraId="36158EEF" w14:textId="7B959A53" w:rsidR="006F5C54" w:rsidRDefault="0041181F" w:rsidP="004C7AC4">
      <w:r>
        <w:t>So, t</w:t>
      </w:r>
      <w:r w:rsidR="006F5C54">
        <w:t xml:space="preserve">o connect the motor driver to the </w:t>
      </w:r>
      <w:r w:rsidR="00167ECC">
        <w:t>m</w:t>
      </w:r>
      <w:r w:rsidR="006F5C54">
        <w:t>icrocontroller:</w:t>
      </w:r>
    </w:p>
    <w:p w14:paraId="557F59AB" w14:textId="77777777" w:rsidR="00242D6C" w:rsidRDefault="0041181F" w:rsidP="00242D6C">
      <w:pPr>
        <w:pStyle w:val="ListParagraph"/>
        <w:numPr>
          <w:ilvl w:val="0"/>
          <w:numId w:val="15"/>
        </w:numPr>
      </w:pPr>
      <w:r>
        <w:t>C</w:t>
      </w:r>
      <w:r w:rsidR="004C7AC4">
        <w:t xml:space="preserve">onnect </w:t>
      </w:r>
      <w:r>
        <w:t xml:space="preserve">12V </w:t>
      </w:r>
      <w:r w:rsidR="004C7AC4">
        <w:t>power supply to the motors</w:t>
      </w:r>
      <w:r w:rsidR="00B87242">
        <w:t xml:space="preserve"> at </w:t>
      </w:r>
      <w:r w:rsidR="002E0336" w:rsidRPr="00C57012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VCC</w:t>
      </w:r>
      <w:r w:rsidR="002E0336">
        <w:t xml:space="preserve"> and </w:t>
      </w:r>
      <w:r w:rsidR="00167ECC" w:rsidRPr="006510BE">
        <w:rPr>
          <w:rFonts w:eastAsia="Times New Roman" w:cstheme="majorBidi"/>
          <w:color w:val="FFFFFF"/>
          <w:sz w:val="23"/>
          <w:szCs w:val="23"/>
          <w:shd w:val="clear" w:color="auto" w:fill="333739"/>
        </w:rPr>
        <w:t>GND</w:t>
      </w:r>
      <w:r w:rsidR="00167ECC">
        <w:t xml:space="preserve"> </w:t>
      </w:r>
      <w:r w:rsidR="002E0336">
        <w:t>pins</w:t>
      </w:r>
      <w:r w:rsidR="004C7AC4">
        <w:t xml:space="preserve">. </w:t>
      </w:r>
      <w:r w:rsidR="00F2524D">
        <w:t xml:space="preserve"> </w:t>
      </w:r>
      <w:r w:rsidR="004C7AC4">
        <w:t>Considering internal voltage drop of L298N IC, the motors will receive 10V and will spin at slightly lower RPM.</w:t>
      </w:r>
    </w:p>
    <w:p w14:paraId="17374E9C" w14:textId="77777777" w:rsidR="001C778D" w:rsidRDefault="00242D6C" w:rsidP="001C778D">
      <w:pPr>
        <w:pStyle w:val="ListParagraph"/>
        <w:numPr>
          <w:ilvl w:val="0"/>
          <w:numId w:val="15"/>
        </w:numPr>
      </w:pPr>
      <w:r>
        <w:t>S</w:t>
      </w:r>
      <w:r w:rsidR="004C7AC4">
        <w:t xml:space="preserve">upply 5 Volts for the L298N’s logic circuitry. </w:t>
      </w:r>
      <w:r w:rsidR="00C461F1">
        <w:t>O</w:t>
      </w:r>
      <w:r w:rsidR="004C7AC4">
        <w:t>n-board 5V regulator</w:t>
      </w:r>
      <w:r w:rsidR="00C461F1">
        <w:t xml:space="preserve"> can be used</w:t>
      </w:r>
      <w:r w:rsidR="004C7AC4">
        <w:t xml:space="preserve"> and derive 5 volts from the motor power supply </w:t>
      </w:r>
      <w:r w:rsidR="00C461F1">
        <w:t>(</w:t>
      </w:r>
      <w:r w:rsidR="00C461F1" w:rsidRPr="00C57012">
        <w:rPr>
          <w:rFonts w:eastAsia="Times New Roman" w:cstheme="majorBidi"/>
          <w:color w:val="FFFFFF"/>
          <w:sz w:val="23"/>
          <w:szCs w:val="23"/>
          <w:shd w:val="clear" w:color="auto" w:fill="CB2B2B"/>
        </w:rPr>
        <w:t>VCC</w:t>
      </w:r>
      <w:r w:rsidR="00C461F1">
        <w:t>)</w:t>
      </w:r>
      <w:r w:rsidR="001B1C6D">
        <w:t xml:space="preserve">. </w:t>
      </w:r>
      <w:r w:rsidR="004C7AC4">
        <w:t xml:space="preserve">so, </w:t>
      </w:r>
      <w:r w:rsidR="001B1C6D">
        <w:t>place</w:t>
      </w:r>
      <w:r w:rsidR="004C7AC4">
        <w:t xml:space="preserve"> the 5V-EN jumper.</w:t>
      </w:r>
    </w:p>
    <w:p w14:paraId="318D0763" w14:textId="77777777" w:rsidR="00B321BB" w:rsidRDefault="001C778D" w:rsidP="001C778D">
      <w:pPr>
        <w:pStyle w:val="ListParagraph"/>
        <w:numPr>
          <w:ilvl w:val="0"/>
          <w:numId w:val="15"/>
        </w:numPr>
      </w:pPr>
      <w:r>
        <w:t>T</w:t>
      </w:r>
      <w:r w:rsidR="004C7AC4">
        <w:t xml:space="preserve">he input and enable </w:t>
      </w:r>
      <w:proofErr w:type="gramStart"/>
      <w:r w:rsidR="004C7AC4">
        <w:t>pins(</w:t>
      </w:r>
      <w:proofErr w:type="gramEnd"/>
      <w:r w:rsidR="004C7AC4">
        <w:t xml:space="preserve">ENA, IN1, IN2, IN3, IN4 and ENB) of the L298N module are connected to six Arduino digital output pins(9, 8, 7, 5, 4 and 3). </w:t>
      </w:r>
    </w:p>
    <w:p w14:paraId="54A444B0" w14:textId="77777777" w:rsidR="00E60F51" w:rsidRDefault="00B321BB" w:rsidP="00E60F51">
      <w:pPr>
        <w:pStyle w:val="ListParagraph"/>
      </w:pPr>
      <w:r>
        <w:t>NOTE: T</w:t>
      </w:r>
      <w:r w:rsidR="004C7AC4">
        <w:t>he Arduino output pins 9 and 3 are both PWM-enabled.</w:t>
      </w:r>
    </w:p>
    <w:p w14:paraId="62868F06" w14:textId="41D7C580" w:rsidR="004C7AC4" w:rsidRDefault="00E60F51" w:rsidP="00E60F51">
      <w:pPr>
        <w:pStyle w:val="ListParagraph"/>
        <w:numPr>
          <w:ilvl w:val="0"/>
          <w:numId w:val="15"/>
        </w:numPr>
      </w:pPr>
      <w:r>
        <w:t>C</w:t>
      </w:r>
      <w:r w:rsidR="004C7AC4">
        <w:t>onnect one motor to terminal A</w:t>
      </w:r>
      <w:r w:rsidR="00695080">
        <w:t xml:space="preserve"> </w:t>
      </w:r>
      <w:r w:rsidR="004C7AC4">
        <w:t>(OUT1 &amp; OUT2) and the other motor to terminal B</w:t>
      </w:r>
      <w:r w:rsidR="00695080">
        <w:t xml:space="preserve"> </w:t>
      </w:r>
      <w:r w:rsidR="004C7AC4">
        <w:t>(OUT3 &amp; OUT4).</w:t>
      </w:r>
    </w:p>
    <w:p w14:paraId="5F29C287" w14:textId="77777777" w:rsidR="004C7AC4" w:rsidRDefault="004C7AC4" w:rsidP="004C7AC4"/>
    <w:p w14:paraId="5B59F751" w14:textId="01D6DA43" w:rsidR="00C461F1" w:rsidRDefault="00C461F1" w:rsidP="00C461F1">
      <w:pPr>
        <w:jc w:val="center"/>
      </w:pPr>
      <w:r>
        <w:rPr>
          <w:noProof/>
        </w:rPr>
        <w:lastRenderedPageBreak/>
        <w:drawing>
          <wp:inline distT="0" distB="0" distL="0" distR="0" wp14:anchorId="2FDAD63E" wp14:editId="6D01CDC7">
            <wp:extent cx="4246245" cy="5581650"/>
            <wp:effectExtent l="0" t="0" r="1905" b="0"/>
            <wp:docPr id="35" name="Picture 35" descr="Wiring L298N Motor Driver Module with DC TT motors and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Wiring L298N Motor Driver Module with DC TT motors and Arduino UN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F79C" w14:textId="4B1E52F3" w:rsidR="00BA2A35" w:rsidRDefault="00BA2A35" w:rsidP="00BA2A35">
      <w:pPr>
        <w:pStyle w:val="Heading2"/>
      </w:pPr>
      <w:r>
        <w:t>Arduino Code</w:t>
      </w:r>
    </w:p>
    <w:p w14:paraId="735E1DE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Motor A connections</w:t>
      </w:r>
    </w:p>
    <w:p w14:paraId="7CAE3DAC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enA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9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4380DB02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in1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8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415EA86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in2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7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676E641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Motor B connections</w:t>
      </w:r>
    </w:p>
    <w:p w14:paraId="11035BF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enB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3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48EBEBBF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in3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5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1DBFD023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in4 = </w:t>
      </w:r>
      <w:proofErr w:type="gramStart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4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62A088B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43A9783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setup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5775EED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Set all the motor control pins to outputs</w:t>
      </w:r>
    </w:p>
    <w:p w14:paraId="62585032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enA, OUTPUT);</w:t>
      </w:r>
    </w:p>
    <w:p w14:paraId="710980CD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enB, OUTPUT);</w:t>
      </w:r>
    </w:p>
    <w:p w14:paraId="149F353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OUTPUT);</w:t>
      </w:r>
    </w:p>
    <w:p w14:paraId="3AC9DC8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OUTPUT);</w:t>
      </w:r>
    </w:p>
    <w:p w14:paraId="6D1E9E9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OUTPUT);</w:t>
      </w:r>
    </w:p>
    <w:p w14:paraId="4AB77F8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lastRenderedPageBreak/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OUTPUT);</w:t>
      </w:r>
    </w:p>
    <w:p w14:paraId="7CA4CC3D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593C2AB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Turn off motors - Initial state</w:t>
      </w:r>
    </w:p>
    <w:p w14:paraId="743F46F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3A92F43C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32B06EC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35958422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4370F6B6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5FB572C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4F0034F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loop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55FD0CA6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directionControl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7DB0E2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1000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59B9C8F3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speedControl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475EFEA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1000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225B0CA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1A00416D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16DAAA46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This function lets you control spinning direction of motors</w:t>
      </w:r>
    </w:p>
    <w:p w14:paraId="5DC2F15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directionControl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1AB122AC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Set motors to maximum speed</w:t>
      </w:r>
    </w:p>
    <w:p w14:paraId="188BDD54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For PWM maximum possible values are 0 to 255</w:t>
      </w:r>
    </w:p>
    <w:p w14:paraId="48B6A5E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enA,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22064B5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enB,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685B8C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330D7DA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Turn on motor A &amp; B</w:t>
      </w:r>
    </w:p>
    <w:p w14:paraId="279A830E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HIGH);</w:t>
      </w:r>
    </w:p>
    <w:p w14:paraId="6DA26E93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0B78E9FA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HIGH);</w:t>
      </w:r>
    </w:p>
    <w:p w14:paraId="38B4D6F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0CA69B1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2000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E989C64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56AFE49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Now change motor directions</w:t>
      </w:r>
    </w:p>
    <w:p w14:paraId="34E03976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190932D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HIGH);</w:t>
      </w:r>
    </w:p>
    <w:p w14:paraId="10F04D2E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6DCDA6D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HIGH);</w:t>
      </w:r>
    </w:p>
    <w:p w14:paraId="05866ABD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2000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10B9860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3857FC02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Turn off motors</w:t>
      </w:r>
    </w:p>
    <w:p w14:paraId="226BB26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18A8769C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11DAF9F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18B3600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3477BF5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70F43B6D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6498C81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lastRenderedPageBreak/>
        <w:t>// This function lets you control speed of the motors</w:t>
      </w:r>
    </w:p>
    <w:p w14:paraId="5441388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speedControl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65227DE4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Turn on motors</w:t>
      </w:r>
    </w:p>
    <w:p w14:paraId="77446E6A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174CC981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HIGH);</w:t>
      </w:r>
    </w:p>
    <w:p w14:paraId="77DB0A0A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291D19F8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HIGH);</w:t>
      </w:r>
    </w:p>
    <w:p w14:paraId="5C7A0E24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517D6D1E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Accelerate from zero to maximum speed</w:t>
      </w:r>
    </w:p>
    <w:p w14:paraId="53D0034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for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(</w:t>
      </w: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 =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; i &lt;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256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 i++) {</w:t>
      </w:r>
    </w:p>
    <w:p w14:paraId="0ED7B5F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enA, i);</w:t>
      </w:r>
    </w:p>
    <w:p w14:paraId="046C8E8A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enB, i);</w:t>
      </w:r>
    </w:p>
    <w:p w14:paraId="53A4F463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7A4052E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  <w:t>}</w:t>
      </w:r>
    </w:p>
    <w:p w14:paraId="10B95910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319A7914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Decelerate from maximum speed to zero</w:t>
      </w:r>
    </w:p>
    <w:p w14:paraId="0E23CBEF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for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(</w:t>
      </w:r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 i =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 xml:space="preserve">; i &gt;= </w:t>
      </w:r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; --i) {</w:t>
      </w:r>
    </w:p>
    <w:p w14:paraId="0E53573C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enA, i);</w:t>
      </w:r>
    </w:p>
    <w:p w14:paraId="2E46503F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enB, i);</w:t>
      </w:r>
    </w:p>
    <w:p w14:paraId="5A81443F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C53929"/>
          <w:sz w:val="21"/>
          <w:szCs w:val="21"/>
        </w:rPr>
        <w:t>20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2C240A0B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  <w:t>}</w:t>
      </w:r>
    </w:p>
    <w:p w14:paraId="7DA203B6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4B755467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BA2A35">
        <w:rPr>
          <w:rFonts w:ascii="Consolas" w:eastAsia="Times New Roman" w:hAnsi="Consolas" w:cs="Courier New"/>
          <w:color w:val="0D904F"/>
          <w:sz w:val="21"/>
          <w:szCs w:val="21"/>
        </w:rPr>
        <w:t>// Now turn off motors</w:t>
      </w:r>
    </w:p>
    <w:p w14:paraId="6F33D3D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3253234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3A7CD63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62331F79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BA2A3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5E4B4BD5" w14:textId="77777777" w:rsidR="00BA2A35" w:rsidRPr="00BA2A35" w:rsidRDefault="00BA2A35" w:rsidP="00BA2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BA2A35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65610400" w14:textId="73AB06F7" w:rsidR="00BA2A35" w:rsidRDefault="00BA2A35" w:rsidP="00BA2A35"/>
    <w:p w14:paraId="634468B8" w14:textId="5D204E37" w:rsidR="008C6C49" w:rsidRDefault="007A6FE3" w:rsidP="008C6C49">
      <w:r w:rsidRPr="007A6FE3">
        <w:rPr>
          <w:b/>
          <w:bCs/>
        </w:rPr>
        <w:t>Code Explanation</w:t>
      </w:r>
    </w:p>
    <w:p w14:paraId="7C5EFD0E" w14:textId="77777777" w:rsidR="00CC72C7" w:rsidRDefault="008C6C49" w:rsidP="008C6C49">
      <w:r>
        <w:t xml:space="preserve">It doesn’t require any libraries to get it working. </w:t>
      </w:r>
    </w:p>
    <w:p w14:paraId="3305731F" w14:textId="489EEB22" w:rsidR="007A6FE3" w:rsidRDefault="00CC72C7" w:rsidP="00CC72C7">
      <w:pPr>
        <w:pStyle w:val="ListParagraph"/>
        <w:numPr>
          <w:ilvl w:val="0"/>
          <w:numId w:val="16"/>
        </w:numPr>
      </w:pPr>
      <w:r>
        <w:t>D</w:t>
      </w:r>
      <w:r w:rsidR="008C6C49">
        <w:t>eclaring Arduino pins to which L298N’s control pins are connected.</w:t>
      </w:r>
    </w:p>
    <w:p w14:paraId="053D3B52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0D904F"/>
          <w:sz w:val="21"/>
          <w:szCs w:val="21"/>
        </w:rPr>
        <w:t>// Motor A connections</w:t>
      </w:r>
    </w:p>
    <w:p w14:paraId="191962D4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enA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9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7DF10EAB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in1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8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23CCA40B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in2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7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7CBDFF74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0D904F"/>
          <w:sz w:val="21"/>
          <w:szCs w:val="21"/>
        </w:rPr>
        <w:t>// Motor B connections</w:t>
      </w:r>
    </w:p>
    <w:p w14:paraId="1FFDED98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enB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3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6B909BC9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in3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5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25B5575F" w14:textId="77777777" w:rsidR="00213F00" w:rsidRPr="00213F00" w:rsidRDefault="00213F00" w:rsidP="00213F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213F00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 xml:space="preserve"> in4 = </w:t>
      </w:r>
      <w:proofErr w:type="gramStart"/>
      <w:r w:rsidRPr="00213F00">
        <w:rPr>
          <w:rFonts w:ascii="Consolas" w:eastAsia="Times New Roman" w:hAnsi="Consolas" w:cs="Courier New"/>
          <w:color w:val="C53929"/>
          <w:sz w:val="21"/>
          <w:szCs w:val="21"/>
        </w:rPr>
        <w:t>4</w:t>
      </w:r>
      <w:r w:rsidRPr="00213F00">
        <w:rPr>
          <w:rFonts w:ascii="Consolas" w:eastAsia="Times New Roman" w:hAnsi="Consolas" w:cs="Courier New"/>
          <w:color w:val="37474F"/>
          <w:sz w:val="21"/>
          <w:szCs w:val="21"/>
        </w:rPr>
        <w:t>;</w:t>
      </w:r>
      <w:proofErr w:type="gramEnd"/>
    </w:p>
    <w:p w14:paraId="13AF5E3B" w14:textId="24C130A3" w:rsidR="00213F00" w:rsidRDefault="004731B3" w:rsidP="00213F00">
      <w:pPr>
        <w:pStyle w:val="ListParagraph"/>
        <w:numPr>
          <w:ilvl w:val="0"/>
          <w:numId w:val="16"/>
        </w:numPr>
      </w:pPr>
      <w:r w:rsidRPr="004731B3">
        <w:t>motor control pins are declared as digital OUTPUT and pulled LOW.</w:t>
      </w:r>
    </w:p>
    <w:p w14:paraId="01406014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setup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1DB28A21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54B21">
        <w:rPr>
          <w:rFonts w:ascii="Consolas" w:eastAsia="Times New Roman" w:hAnsi="Consolas" w:cs="Courier New"/>
          <w:color w:val="0D904F"/>
          <w:sz w:val="21"/>
          <w:szCs w:val="21"/>
        </w:rPr>
        <w:t>// Set all the motor control pins to outputs</w:t>
      </w:r>
    </w:p>
    <w:p w14:paraId="6569C391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lastRenderedPageBreak/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enA, OUTPUT);</w:t>
      </w:r>
    </w:p>
    <w:p w14:paraId="25808421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enB, OUTPUT);</w:t>
      </w:r>
    </w:p>
    <w:p w14:paraId="4E59BE1A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in1, OUTPUT);</w:t>
      </w:r>
    </w:p>
    <w:p w14:paraId="63DEDCA9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in2, OUTPUT);</w:t>
      </w:r>
    </w:p>
    <w:p w14:paraId="77C42AD7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in3, OUTPUT);</w:t>
      </w:r>
    </w:p>
    <w:p w14:paraId="3BAC6614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pinMode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in4, OUTPUT);</w:t>
      </w:r>
    </w:p>
    <w:p w14:paraId="5FD4DD5D" w14:textId="77777777" w:rsidR="00C54B21" w:rsidRPr="00C54B21" w:rsidRDefault="00C54B21" w:rsidP="00C5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043D194C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54B21">
        <w:rPr>
          <w:rFonts w:ascii="Consolas" w:eastAsia="Times New Roman" w:hAnsi="Consolas" w:cs="Courier New"/>
          <w:color w:val="0D904F"/>
          <w:sz w:val="21"/>
          <w:szCs w:val="21"/>
        </w:rPr>
        <w:t>// Turn off motors - Initial state</w:t>
      </w:r>
    </w:p>
    <w:p w14:paraId="37002A4A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1C631CC5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21537AC6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1A99C32B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54B21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17E0F5CE" w14:textId="77777777" w:rsidR="00C54B21" w:rsidRPr="00C54B21" w:rsidRDefault="00C54B21" w:rsidP="00C54B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rPr>
          <w:rFonts w:ascii="Consolas" w:eastAsia="Times New Roman" w:hAnsi="Consolas" w:cs="Courier New"/>
          <w:color w:val="333333"/>
          <w:sz w:val="21"/>
          <w:szCs w:val="21"/>
        </w:rPr>
      </w:pPr>
      <w:r w:rsidRPr="00C54B21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2273A047" w14:textId="7DBD475F" w:rsidR="00C54B21" w:rsidRDefault="00974DEA" w:rsidP="005C6F40">
      <w:pPr>
        <w:pStyle w:val="ListParagraph"/>
        <w:numPr>
          <w:ilvl w:val="0"/>
          <w:numId w:val="16"/>
        </w:numPr>
      </w:pPr>
      <w:r w:rsidRPr="00974DEA">
        <w:t>In loop section</w:t>
      </w:r>
      <w:r>
        <w:t xml:space="preserve">, </w:t>
      </w:r>
      <w:r w:rsidRPr="00974DEA">
        <w:t>we call two user defined functions at an interval of a second.</w:t>
      </w:r>
    </w:p>
    <w:p w14:paraId="11031CF9" w14:textId="77777777" w:rsidR="007362B9" w:rsidRP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loop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3F7B498F" w14:textId="77777777" w:rsidR="007362B9" w:rsidRP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directionControl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77C1C943" w14:textId="77777777" w:rsidR="007362B9" w:rsidRP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7362B9">
        <w:rPr>
          <w:rFonts w:ascii="Consolas" w:eastAsia="Times New Roman" w:hAnsi="Consolas" w:cs="Courier New"/>
          <w:color w:val="C53929"/>
          <w:sz w:val="21"/>
          <w:szCs w:val="21"/>
        </w:rPr>
        <w:t>1000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0531922" w14:textId="77777777" w:rsidR="007362B9" w:rsidRP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speedControl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EF808B0" w14:textId="77777777" w:rsidR="007362B9" w:rsidRP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7362B9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7362B9">
        <w:rPr>
          <w:rFonts w:ascii="Consolas" w:eastAsia="Times New Roman" w:hAnsi="Consolas" w:cs="Courier New"/>
          <w:color w:val="C53929"/>
          <w:sz w:val="21"/>
          <w:szCs w:val="21"/>
        </w:rPr>
        <w:t>1000</w:t>
      </w: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3C7231E3" w14:textId="6A33EDE1" w:rsidR="007362B9" w:rsidRDefault="007362B9" w:rsidP="0073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72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7362B9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6539D223" w14:textId="0DF1F10D" w:rsidR="007362B9" w:rsidRDefault="00C542DB" w:rsidP="00C542DB">
      <w:pPr>
        <w:pStyle w:val="ListParagraph"/>
        <w:numPr>
          <w:ilvl w:val="1"/>
          <w:numId w:val="16"/>
        </w:numPr>
      </w:pPr>
      <w:proofErr w:type="gramStart"/>
      <w:r w:rsidRPr="00C542DB">
        <w:rPr>
          <w:rStyle w:val="codeChar"/>
        </w:rPr>
        <w:t>directionControl(</w:t>
      </w:r>
      <w:proofErr w:type="gramEnd"/>
      <w:r w:rsidRPr="00C542DB">
        <w:rPr>
          <w:rStyle w:val="codeChar"/>
        </w:rPr>
        <w:t>)</w:t>
      </w:r>
      <w:r w:rsidR="00FE277C">
        <w:t xml:space="preserve">: </w:t>
      </w:r>
      <w:r w:rsidRPr="00C542DB">
        <w:t>spins both motors forward at maximum speed for two seconds</w:t>
      </w:r>
      <w:r w:rsidR="00597636">
        <w:t xml:space="preserve">, </w:t>
      </w:r>
      <w:r w:rsidRPr="00C542DB">
        <w:t>then reverses the motor’s spinning direction and spins for another two seconds</w:t>
      </w:r>
      <w:r w:rsidR="004A1806">
        <w:t>,</w:t>
      </w:r>
      <w:r w:rsidR="00EC02DC">
        <w:t xml:space="preserve"> f</w:t>
      </w:r>
      <w:r w:rsidRPr="00C542DB">
        <w:t>inally turns the motors off.</w:t>
      </w:r>
    </w:p>
    <w:p w14:paraId="47BC1085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directionControl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14D2AB1E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025E95">
        <w:rPr>
          <w:rFonts w:ascii="Consolas" w:eastAsia="Times New Roman" w:hAnsi="Consolas" w:cs="Courier New"/>
          <w:color w:val="0D904F"/>
          <w:sz w:val="21"/>
          <w:szCs w:val="21"/>
        </w:rPr>
        <w:t>// Set motors to maximum speed</w:t>
      </w:r>
    </w:p>
    <w:p w14:paraId="70FB477B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025E95">
        <w:rPr>
          <w:rFonts w:ascii="Consolas" w:eastAsia="Times New Roman" w:hAnsi="Consolas" w:cs="Courier New"/>
          <w:color w:val="0D904F"/>
          <w:sz w:val="21"/>
          <w:szCs w:val="21"/>
        </w:rPr>
        <w:t>// For PWM maximum possible values are 0 to 255</w:t>
      </w:r>
    </w:p>
    <w:p w14:paraId="72F2329D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 xml:space="preserve">enA, </w:t>
      </w:r>
      <w:r w:rsidRPr="00025E95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508CB7D5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 xml:space="preserve">enB, </w:t>
      </w:r>
      <w:r w:rsidRPr="00025E95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41753787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</w:p>
    <w:p w14:paraId="48E00504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025E95">
        <w:rPr>
          <w:rFonts w:ascii="Consolas" w:eastAsia="Times New Roman" w:hAnsi="Consolas" w:cs="Courier New"/>
          <w:color w:val="0D904F"/>
          <w:sz w:val="21"/>
          <w:szCs w:val="21"/>
        </w:rPr>
        <w:t>// Turn on motor A &amp; B</w:t>
      </w:r>
    </w:p>
    <w:p w14:paraId="552D5586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in1, HIGH);</w:t>
      </w:r>
    </w:p>
    <w:p w14:paraId="4736E52C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2002AD9E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in3, HIGH);</w:t>
      </w:r>
    </w:p>
    <w:p w14:paraId="21CB37B4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0C24BBCD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C53929"/>
          <w:sz w:val="21"/>
          <w:szCs w:val="21"/>
        </w:rPr>
        <w:t>2000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78455EEB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18574719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025E95">
        <w:rPr>
          <w:rFonts w:ascii="Consolas" w:eastAsia="Times New Roman" w:hAnsi="Consolas" w:cs="Courier New"/>
          <w:color w:val="0D904F"/>
          <w:sz w:val="21"/>
          <w:szCs w:val="21"/>
        </w:rPr>
        <w:t>// Now change motor directions</w:t>
      </w:r>
    </w:p>
    <w:p w14:paraId="674F48F2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67AE54F6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in2, HIGH);</w:t>
      </w:r>
    </w:p>
    <w:p w14:paraId="25FE5489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28FDC637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in4, HIGH);</w:t>
      </w:r>
    </w:p>
    <w:p w14:paraId="2AA9F988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C53929"/>
          <w:sz w:val="21"/>
          <w:szCs w:val="21"/>
        </w:rPr>
        <w:t>2000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55D6B02B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283152B1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lastRenderedPageBreak/>
        <w:tab/>
      </w:r>
      <w:r w:rsidRPr="00025E95">
        <w:rPr>
          <w:rFonts w:ascii="Consolas" w:eastAsia="Times New Roman" w:hAnsi="Consolas" w:cs="Courier New"/>
          <w:color w:val="0D904F"/>
          <w:sz w:val="21"/>
          <w:szCs w:val="21"/>
        </w:rPr>
        <w:t>// Turn off motors</w:t>
      </w:r>
    </w:p>
    <w:p w14:paraId="073E0774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71B094A0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1E42B3C4" w14:textId="7A08657E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auto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129D36A4" w14:textId="77777777" w:rsidR="00025E95" w:rsidRP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025E95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2F2A7DB3" w14:textId="55042C04" w:rsidR="00025E95" w:rsidRDefault="00025E95" w:rsidP="00025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025E95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1C1965A1" w14:textId="220707FC" w:rsidR="00025E95" w:rsidRDefault="003C19E7" w:rsidP="009D6448">
      <w:pPr>
        <w:pStyle w:val="ListParagraph"/>
        <w:numPr>
          <w:ilvl w:val="1"/>
          <w:numId w:val="16"/>
        </w:numPr>
      </w:pPr>
      <w:proofErr w:type="gramStart"/>
      <w:r w:rsidRPr="003C19E7">
        <w:rPr>
          <w:rStyle w:val="codeChar"/>
        </w:rPr>
        <w:t>speedControl(</w:t>
      </w:r>
      <w:proofErr w:type="gramEnd"/>
      <w:r w:rsidRPr="003C19E7">
        <w:rPr>
          <w:rStyle w:val="codeChar"/>
        </w:rPr>
        <w:t>)</w:t>
      </w:r>
      <w:r>
        <w:t>:</w:t>
      </w:r>
      <w:r w:rsidRPr="003C19E7">
        <w:t xml:space="preserve">accelerates both the motors from zero to maximum speed by producing PWM signals using </w:t>
      </w:r>
      <w:r w:rsidRPr="005719CC">
        <w:rPr>
          <w:rStyle w:val="codeChar"/>
        </w:rPr>
        <w:t>analogWrite()</w:t>
      </w:r>
      <w:r w:rsidRPr="003C19E7">
        <w:t xml:space="preserve"> function, then it decelerates them back to zero</w:t>
      </w:r>
      <w:r w:rsidR="005719CC">
        <w:t>, f</w:t>
      </w:r>
      <w:r w:rsidRPr="003C19E7">
        <w:t>inally it turns the motors off.</w:t>
      </w:r>
    </w:p>
    <w:p w14:paraId="357AFCB2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void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 </w:t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speedControl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) {</w:t>
      </w:r>
    </w:p>
    <w:p w14:paraId="4A3CF97A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0D904F"/>
          <w:sz w:val="21"/>
          <w:szCs w:val="21"/>
        </w:rPr>
        <w:t>// Turn on motors</w:t>
      </w:r>
    </w:p>
    <w:p w14:paraId="203B9BBB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29D229AE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in2, HIGH);</w:t>
      </w:r>
    </w:p>
    <w:p w14:paraId="7E95BC64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516953C5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in4, HIGH);</w:t>
      </w:r>
    </w:p>
    <w:p w14:paraId="50BF87C1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5EC7D320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0D904F"/>
          <w:sz w:val="21"/>
          <w:szCs w:val="21"/>
        </w:rPr>
        <w:t>// Accelerate from zero to maximum speed</w:t>
      </w:r>
    </w:p>
    <w:p w14:paraId="32FB4E90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for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 (</w:t>
      </w:r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 i = </w:t>
      </w:r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0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; i &lt; </w:t>
      </w:r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256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; i++) {</w:t>
      </w:r>
    </w:p>
    <w:p w14:paraId="6E01BF47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enA, i);</w:t>
      </w:r>
    </w:p>
    <w:p w14:paraId="5414063F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enB, i);</w:t>
      </w:r>
    </w:p>
    <w:p w14:paraId="1F4077AE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20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073C0B0E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  <w:t>}</w:t>
      </w:r>
    </w:p>
    <w:p w14:paraId="2580DE72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5BE28465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0D904F"/>
          <w:sz w:val="21"/>
          <w:szCs w:val="21"/>
        </w:rPr>
        <w:t>// Decelerate from maximum speed to zero</w:t>
      </w:r>
    </w:p>
    <w:p w14:paraId="1BFDED63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for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 (</w:t>
      </w:r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int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 i = </w:t>
      </w:r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255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 xml:space="preserve">; i &gt;= </w:t>
      </w:r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0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; --i) {</w:t>
      </w:r>
    </w:p>
    <w:p w14:paraId="7788A882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enA, i);</w:t>
      </w:r>
    </w:p>
    <w:p w14:paraId="50B5703F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auto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analogWrite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enB, i);</w:t>
      </w:r>
    </w:p>
    <w:p w14:paraId="2F018423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delay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C53929"/>
          <w:sz w:val="21"/>
          <w:szCs w:val="21"/>
        </w:rPr>
        <w:t>20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);</w:t>
      </w:r>
    </w:p>
    <w:p w14:paraId="68370DFA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  <w:t>}</w:t>
      </w:r>
    </w:p>
    <w:p w14:paraId="232012CD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</w:p>
    <w:p w14:paraId="207E1A4A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r w:rsidRPr="00CA0C24">
        <w:rPr>
          <w:rFonts w:ascii="Consolas" w:eastAsia="Times New Roman" w:hAnsi="Consolas" w:cs="Courier New"/>
          <w:color w:val="0D904F"/>
          <w:sz w:val="21"/>
          <w:szCs w:val="21"/>
        </w:rPr>
        <w:t>// Now turn off motors</w:t>
      </w:r>
    </w:p>
    <w:p w14:paraId="20C35E3A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in1, LOW);</w:t>
      </w:r>
    </w:p>
    <w:p w14:paraId="0202ACA4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in2, LOW);</w:t>
      </w:r>
    </w:p>
    <w:p w14:paraId="3BA5D3B0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in3, LOW);</w:t>
      </w:r>
    </w:p>
    <w:p w14:paraId="63B6E50C" w14:textId="77777777" w:rsidR="00CA0C24" w:rsidRPr="00CA0C24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ab/>
      </w:r>
      <w:proofErr w:type="gramStart"/>
      <w:r w:rsidRPr="00CA0C24">
        <w:rPr>
          <w:rFonts w:ascii="Consolas" w:eastAsia="Times New Roman" w:hAnsi="Consolas" w:cs="Courier New"/>
          <w:color w:val="3B78E7"/>
          <w:sz w:val="21"/>
          <w:szCs w:val="21"/>
        </w:rPr>
        <w:t>digitalWrite</w:t>
      </w: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(</w:t>
      </w:r>
      <w:proofErr w:type="gramEnd"/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in4, LOW);</w:t>
      </w:r>
    </w:p>
    <w:p w14:paraId="15B925CA" w14:textId="33341FA9" w:rsidR="00C95355" w:rsidRDefault="00CA0C24" w:rsidP="00CA0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45" w:lineRule="atLeast"/>
        <w:ind w:left="1440"/>
        <w:rPr>
          <w:rFonts w:ascii="Consolas" w:eastAsia="Times New Roman" w:hAnsi="Consolas" w:cs="Courier New"/>
          <w:color w:val="37474F"/>
          <w:sz w:val="21"/>
          <w:szCs w:val="21"/>
        </w:rPr>
      </w:pPr>
      <w:r w:rsidRPr="00CA0C24">
        <w:rPr>
          <w:rFonts w:ascii="Consolas" w:eastAsia="Times New Roman" w:hAnsi="Consolas" w:cs="Courier New"/>
          <w:color w:val="37474F"/>
          <w:sz w:val="21"/>
          <w:szCs w:val="21"/>
        </w:rPr>
        <w:t>}</w:t>
      </w:r>
    </w:p>
    <w:p w14:paraId="71AF7207" w14:textId="77777777" w:rsidR="00CA0C24" w:rsidRPr="00CA0C24" w:rsidRDefault="00CA0C24" w:rsidP="00CA0C24"/>
    <w:p w14:paraId="6167F43B" w14:textId="77777777" w:rsidR="00F05EBF" w:rsidRPr="007A6FE3" w:rsidRDefault="00F05EBF" w:rsidP="00F05EBF">
      <w:pPr>
        <w:pStyle w:val="ListParagraph"/>
      </w:pPr>
    </w:p>
    <w:bookmarkStart w:id="11" w:name="_Toc79865365" w:displacedByCustomXml="next"/>
    <w:sdt>
      <w:sdtPr>
        <w:rPr>
          <w:rFonts w:asciiTheme="majorBidi" w:eastAsiaTheme="minorHAnsi" w:hAnsiTheme="majorBidi" w:cstheme="minorBidi"/>
          <w:b w:val="0"/>
          <w:bCs w:val="0"/>
          <w:color w:val="000000" w:themeColor="text1"/>
          <w:sz w:val="28"/>
          <w:szCs w:val="22"/>
        </w:rPr>
        <w:id w:val="-49620122"/>
        <w:docPartObj>
          <w:docPartGallery w:val="Bibliographies"/>
          <w:docPartUnique/>
        </w:docPartObj>
      </w:sdtPr>
      <w:sdtEndPr/>
      <w:sdtContent>
        <w:p w14:paraId="1D1A9A24" w14:textId="1B51D88E" w:rsidR="00965E55" w:rsidRDefault="00965E55" w:rsidP="00216618">
          <w:pPr>
            <w:pStyle w:val="Heading2"/>
          </w:pPr>
          <w:r w:rsidRPr="00216618">
            <w:t>References</w:t>
          </w:r>
          <w:bookmarkEnd w:id="11"/>
        </w:p>
        <w:sdt>
          <w:sdtPr>
            <w:id w:val="-573587230"/>
            <w:bibliography/>
          </w:sdtPr>
          <w:sdtEndPr/>
          <w:sdtContent>
            <w:p w14:paraId="7702EBA5" w14:textId="77777777" w:rsidR="005366E0" w:rsidRDefault="00965E55" w:rsidP="001D7942">
              <w:pPr>
                <w:rPr>
                  <w:rFonts w:asciiTheme="minorHAnsi" w:hAnsiTheme="minorHAnsi"/>
                  <w:noProof/>
                  <w:color w:val="auto"/>
                  <w:sz w:val="20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10064"/>
              </w:tblGrid>
              <w:tr w:rsidR="005366E0" w14:paraId="49E19315" w14:textId="77777777">
                <w:trPr>
                  <w:divId w:val="16754537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892D36" w14:textId="17C8376C" w:rsidR="005366E0" w:rsidRDefault="005366E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8181B" w14:textId="77777777" w:rsidR="005366E0" w:rsidRDefault="005366E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"Interface L298N DC Motor Driver Module with Arduino," Last Minute Engineers, [Online]. Available: https://lastminuteengineers.com/l298n-dc-stepper-driver-arduino-tutorial/. [Accessed 2021].</w:t>
                    </w:r>
                  </w:p>
                </w:tc>
              </w:tr>
              <w:tr w:rsidR="005366E0" w14:paraId="7188D340" w14:textId="77777777">
                <w:trPr>
                  <w:divId w:val="16754537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D46D36" w14:textId="77777777" w:rsidR="005366E0" w:rsidRDefault="005366E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6E8FA1" w14:textId="77777777" w:rsidR="005366E0" w:rsidRDefault="005366E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"L298N Motor Driver – Arduino Interface, How It Works, Codes, Schematics," HowToMechatronics.com, [Online]. Available: https://howtomechatronics.com/tutorials/arduino/arduino-dc-motor-control-tutorial-l298n-pwm-h-bridge/. [Accessed 2021].</w:t>
                    </w:r>
                  </w:p>
                </w:tc>
              </w:tr>
            </w:tbl>
            <w:p w14:paraId="291D2E32" w14:textId="77777777" w:rsidR="005366E0" w:rsidRDefault="005366E0">
              <w:pPr>
                <w:divId w:val="1675453751"/>
                <w:rPr>
                  <w:rFonts w:eastAsia="Times New Roman"/>
                  <w:noProof/>
                </w:rPr>
              </w:pPr>
            </w:p>
            <w:p w14:paraId="2098078F" w14:textId="0C9E7CB8" w:rsidR="00965E55" w:rsidRDefault="00965E55" w:rsidP="001D794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366C06F" w14:textId="4E26BE21" w:rsidR="00965E55" w:rsidRPr="00416C3F" w:rsidRDefault="00965E55" w:rsidP="00965E55"/>
    <w:sectPr w:rsidR="00965E55" w:rsidRPr="00416C3F" w:rsidSect="00F6390B">
      <w:headerReference w:type="default" r:id="rId36"/>
      <w:footerReference w:type="default" r:id="rId37"/>
      <w:footerReference w:type="first" r:id="rId38"/>
      <w:pgSz w:w="11906" w:h="16838" w:code="9"/>
      <w:pgMar w:top="720" w:right="720" w:bottom="720" w:left="720" w:header="216" w:footer="288" w:gutter="0"/>
      <w:pgNumType w:start="0"/>
      <w:cols w:space="720"/>
      <w:formProt w:val="0"/>
      <w:titlePg/>
      <w:docGrid w:linePitch="381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09FB0" w14:textId="77777777" w:rsidR="00520F33" w:rsidRDefault="00520F33" w:rsidP="001E7A29">
      <w:pPr>
        <w:spacing w:after="0" w:line="240" w:lineRule="auto"/>
      </w:pPr>
      <w:r>
        <w:separator/>
      </w:r>
    </w:p>
  </w:endnote>
  <w:endnote w:type="continuationSeparator" w:id="0">
    <w:p w14:paraId="745EF4FD" w14:textId="77777777" w:rsidR="00520F33" w:rsidRDefault="00520F33" w:rsidP="001E7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C Avant Garde Gothic">
    <w:panose1 w:val="020B04020202030203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">
    <w:panose1 w:val="0206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BEC88" w14:textId="77777777" w:rsidR="00C1249C" w:rsidRDefault="00216618">
    <w:pPr>
      <w:pStyle w:val="Footer"/>
    </w:pPr>
    <w:r w:rsidRPr="00656697">
      <w:rPr>
        <w:noProof/>
        <w:color w:val="1F3864" w:themeColor="accent1" w:themeShade="8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6C8578" wp14:editId="76494214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6619875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9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1">
                            <a:lumMod val="50000"/>
                          </a:schemeClr>
                        </a:solidFill>
                        <a:headEnd type="none" w="med" len="med"/>
                        <a:tailEnd type="none" w="med" len="med"/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8CED25" id="Straight Connector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521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" strokecolor="#1f3763 [1604]" strokeweight="1.5pt">
              <v:stroke joinstyle="miter"/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2A871" w14:textId="77777777" w:rsidR="00C1249C" w:rsidRDefault="00C1249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378F246" wp14:editId="01F34EC3">
              <wp:simplePos x="0" y="0"/>
              <wp:positionH relativeFrom="page">
                <wp:posOffset>-154940</wp:posOffset>
              </wp:positionH>
              <wp:positionV relativeFrom="paragraph">
                <wp:posOffset>-72552</wp:posOffset>
              </wp:positionV>
              <wp:extent cx="7696200" cy="447675"/>
              <wp:effectExtent l="0" t="0" r="19050" b="2857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96200" cy="4476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1435525" w14:textId="37B13AD5" w:rsidR="00C1249C" w:rsidRPr="00C1249C" w:rsidRDefault="00520F33" w:rsidP="00C1249C">
                          <w:pPr>
                            <w:ind w:firstLine="720"/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ITC Avant Garde Gothic" w:hAnsi="ITC Avant Garde Gothic"/>
                                <w:color w:val="F2F2F2" w:themeColor="background1" w:themeShade="F2"/>
                                <w:sz w:val="36"/>
                                <w:szCs w:val="28"/>
                              </w:rPr>
                              <w:alias w:val="Company E-mail"/>
                              <w:tag w:val=""/>
                              <w:id w:val="1962987506"/>
                              <w:placeholder>
                                <w:docPart w:val="5A552A25CD1E4521A21AC7D687511FC7"/>
                              </w:placeholder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1249C" w:rsidRPr="00C1249C">
                                <w:rPr>
                                  <w:rFonts w:ascii="ITC Avant Garde Gothic" w:hAnsi="ITC Avant Garde Gothic"/>
                                  <w:color w:val="F2F2F2" w:themeColor="background1" w:themeShade="F2"/>
                                  <w:sz w:val="36"/>
                                  <w:szCs w:val="28"/>
                                </w:rPr>
                                <w:t>ma.karram272@gmail.com</w:t>
                              </w:r>
                            </w:sdtContent>
                          </w:sdt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tab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fldChar w:fldCharType="begin"/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instrText xml:space="preserve"> SAVEDATE  \@ "d-MMM-yy"  \* MERGEFORMAT </w:instrText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fldChar w:fldCharType="separate"/>
                          </w:r>
                          <w:r w:rsidR="004B6666">
                            <w:rPr>
                              <w:rFonts w:ascii="ITC Avant Garde Gothic" w:hAnsi="ITC Avant Garde Gothic"/>
                              <w:noProof/>
                              <w:color w:val="F2F2F2" w:themeColor="background1" w:themeShade="F2"/>
                              <w:sz w:val="36"/>
                              <w:szCs w:val="28"/>
                            </w:rPr>
                            <w:t>15-Aug-21</w:t>
                          </w:r>
                          <w:r w:rsidR="00C1249C" w:rsidRPr="00C1249C">
                            <w:rPr>
                              <w:rFonts w:ascii="ITC Avant Garde Gothic" w:hAnsi="ITC Avant Garde Gothic"/>
                              <w:color w:val="F2F2F2" w:themeColor="background1" w:themeShade="F2"/>
                              <w:sz w:val="36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78F246" id="Rectangle 7" o:spid="_x0000_s1033" style="position:absolute;margin-left:-12.2pt;margin-top:-5.7pt;width:606pt;height:35.25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" fillcolor="#1f3763 [1604]" strokecolor="#1f3763 [1604]" strokeweight="1pt">
              <v:textbox>
                <w:txbxContent>
                  <w:p w14:paraId="31435525" w14:textId="37B13AD5" w:rsidR="00C1249C" w:rsidRPr="00C1249C" w:rsidRDefault="00520F33" w:rsidP="00C1249C">
                    <w:pPr>
                      <w:ind w:firstLine="720"/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</w:pPr>
                    <w:sdt>
                      <w:sdtPr>
                        <w:rPr>
                          <w:rFonts w:ascii="ITC Avant Garde Gothic" w:hAnsi="ITC Avant Garde Gothic"/>
                          <w:color w:val="F2F2F2" w:themeColor="background1" w:themeShade="F2"/>
                          <w:sz w:val="36"/>
                          <w:szCs w:val="28"/>
                        </w:rPr>
                        <w:alias w:val="Company E-mail"/>
                        <w:tag w:val=""/>
                        <w:id w:val="1962987506"/>
                        <w:placeholder>
                          <w:docPart w:val="5A552A25CD1E4521A21AC7D687511FC7"/>
                        </w:placeholder>
                        <w:dataBinding w:prefixMappings="xmlns:ns0='http://schemas.microsoft.com/office/2006/coverPageProps' " w:xpath="/ns0:CoverPageProperties[1]/ns0:CompanyEmail[1]" w:storeItemID="{55AF091B-3C7A-41E3-B477-F2FDAA23CFDA}"/>
                        <w:text/>
                      </w:sdtPr>
                      <w:sdtEndPr/>
                      <w:sdtContent>
                        <w:r w:rsidR="00C1249C" w:rsidRPr="00C1249C">
                          <w:rPr>
                            <w:rFonts w:ascii="ITC Avant Garde Gothic" w:hAnsi="ITC Avant Garde Gothic"/>
                            <w:color w:val="F2F2F2" w:themeColor="background1" w:themeShade="F2"/>
                            <w:sz w:val="36"/>
                            <w:szCs w:val="28"/>
                          </w:rPr>
                          <w:t>ma.karram272@gmail.com</w:t>
                        </w:r>
                      </w:sdtContent>
                    </w:sdt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tab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fldChar w:fldCharType="begin"/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instrText xml:space="preserve"> SAVEDATE  \@ "d-MMM-yy"  \* MERGEFORMAT </w:instrText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fldChar w:fldCharType="separate"/>
                    </w:r>
                    <w:r w:rsidR="004B6666">
                      <w:rPr>
                        <w:rFonts w:ascii="ITC Avant Garde Gothic" w:hAnsi="ITC Avant Garde Gothic"/>
                        <w:noProof/>
                        <w:color w:val="F2F2F2" w:themeColor="background1" w:themeShade="F2"/>
                        <w:sz w:val="36"/>
                        <w:szCs w:val="28"/>
                      </w:rPr>
                      <w:t>15-Aug-21</w:t>
                    </w:r>
                    <w:r w:rsidR="00C1249C" w:rsidRPr="00C1249C">
                      <w:rPr>
                        <w:rFonts w:ascii="ITC Avant Garde Gothic" w:hAnsi="ITC Avant Garde Gothic"/>
                        <w:color w:val="F2F2F2" w:themeColor="background1" w:themeShade="F2"/>
                        <w:sz w:val="36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63141" w14:textId="77777777" w:rsidR="00520F33" w:rsidRDefault="00520F33" w:rsidP="001E7A29">
      <w:pPr>
        <w:spacing w:after="0" w:line="240" w:lineRule="auto"/>
      </w:pPr>
      <w:r>
        <w:separator/>
      </w:r>
    </w:p>
  </w:footnote>
  <w:footnote w:type="continuationSeparator" w:id="0">
    <w:p w14:paraId="43A02A96" w14:textId="77777777" w:rsidR="00520F33" w:rsidRDefault="00520F33" w:rsidP="001E7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D9A4" w14:textId="788F3A64" w:rsidR="00EF3BB0" w:rsidRPr="00F6390B" w:rsidRDefault="00A3332D">
    <w:pPr>
      <w:pStyle w:val="Header"/>
      <w:rPr>
        <w:color w:val="1F3864" w:themeColor="accent1" w:themeShade="80"/>
      </w:rPr>
    </w:pPr>
    <w:r w:rsidRPr="00656697">
      <w:rPr>
        <w:noProof/>
        <w:color w:val="1F3864" w:themeColor="accent1" w:themeShade="8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5E678F" wp14:editId="69B7AB5E">
              <wp:simplePos x="0" y="0"/>
              <wp:positionH relativeFrom="margin">
                <wp:align>left</wp:align>
              </wp:positionH>
              <wp:positionV relativeFrom="paragraph">
                <wp:posOffset>243840</wp:posOffset>
              </wp:positionV>
              <wp:extent cx="6619875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9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1">
                            <a:lumMod val="50000"/>
                          </a:schemeClr>
                        </a:solidFill>
                        <a:headEnd type="none" w="med" len="med"/>
                        <a:tailEnd type="none" w="med" len="med"/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50C5BA" id="Straight Connector 1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2pt" to="521.2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" strokecolor="#1f3763 [1604]" strokeweight="1.5pt">
              <v:stroke joinstyle="miter"/>
              <w10:wrap anchorx="margin"/>
            </v:line>
          </w:pict>
        </mc:Fallback>
      </mc:AlternateContent>
    </w:r>
    <w:r w:rsidR="00903EC6" w:rsidRPr="00F6390B">
      <w:rPr>
        <w:noProof/>
        <w:color w:val="1F3864" w:themeColor="accent1" w:themeShade="8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6362DDC" wp14:editId="278A1C4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19050" b="2413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txbx>
                      <w:txbxContent>
                        <w:p w14:paraId="0A2871D3" w14:textId="77777777" w:rsidR="00903EC6" w:rsidRDefault="00903EC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62DDC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32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" o:allowincell="f" fillcolor="#1f3763 [1604]" strokecolor="#1f3763 [1604]">
              <v:textbox style="mso-fit-shape-to-text:t" inset=",0,,0">
                <w:txbxContent>
                  <w:p w14:paraId="0A2871D3" w14:textId="77777777" w:rsidR="00903EC6" w:rsidRDefault="00903EC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F85775">
      <w:rPr>
        <w:color w:val="1F3864" w:themeColor="accent1" w:themeShade="80"/>
      </w:rPr>
      <w:fldChar w:fldCharType="begin"/>
    </w:r>
    <w:r w:rsidR="00F85775">
      <w:rPr>
        <w:color w:val="1F3864" w:themeColor="accent1" w:themeShade="80"/>
      </w:rPr>
      <w:instrText xml:space="preserve"> STYLEREF  "Heading 1"  \* MERGEFORMAT </w:instrText>
    </w:r>
    <w:r w:rsidR="00F85775">
      <w:rPr>
        <w:color w:val="1F3864" w:themeColor="accent1" w:themeShade="80"/>
      </w:rPr>
      <w:fldChar w:fldCharType="separate"/>
    </w:r>
    <w:r w:rsidR="004C5628">
      <w:rPr>
        <w:noProof/>
        <w:color w:val="1F3864" w:themeColor="accent1" w:themeShade="80"/>
      </w:rPr>
      <w:t>Motor Driver</w:t>
    </w:r>
    <w:r w:rsidR="00F85775">
      <w:rPr>
        <w:color w:val="1F3864" w:themeColor="accent1" w:themeShade="80"/>
      </w:rPr>
      <w:fldChar w:fldCharType="end"/>
    </w:r>
    <w:r w:rsidR="00F6390B" w:rsidRPr="00F6390B">
      <w:rPr>
        <w:color w:val="1F3864" w:themeColor="accent1" w:themeShade="80"/>
      </w:rPr>
      <w:tab/>
    </w:r>
    <w:r w:rsidR="00F6390B" w:rsidRPr="00F6390B">
      <w:rPr>
        <w:color w:val="1F3864" w:themeColor="accent1" w:themeShade="80"/>
      </w:rPr>
      <w:tab/>
    </w:r>
    <w:r w:rsidR="00F85775">
      <w:rPr>
        <w:color w:val="1F3864" w:themeColor="accent1" w:themeShade="80"/>
      </w:rPr>
      <w:fldChar w:fldCharType="begin"/>
    </w:r>
    <w:r w:rsidR="00F85775">
      <w:rPr>
        <w:color w:val="1F3864" w:themeColor="accent1" w:themeShade="80"/>
      </w:rPr>
      <w:instrText xml:space="preserve"> STYLEREF  "Heading 2" \n  \* MERGEFORMAT </w:instrText>
    </w:r>
    <w:r w:rsidR="00F85775">
      <w:rPr>
        <w:color w:val="1F3864" w:themeColor="accent1" w:themeShade="80"/>
      </w:rPr>
      <w:fldChar w:fldCharType="separate"/>
    </w:r>
    <w:r w:rsidR="004C5628">
      <w:rPr>
        <w:noProof/>
        <w:color w:val="1F3864" w:themeColor="accent1" w:themeShade="80"/>
        <w:cs/>
      </w:rPr>
      <w:t>‎</w:t>
    </w:r>
    <w:r w:rsidR="004C5628">
      <w:rPr>
        <w:noProof/>
        <w:color w:val="1F3864" w:themeColor="accent1" w:themeShade="80"/>
      </w:rPr>
      <w:t>1.4</w:t>
    </w:r>
    <w:r w:rsidR="00F85775">
      <w:rPr>
        <w:color w:val="1F3864" w:themeColor="accent1" w:themeShade="80"/>
      </w:rPr>
      <w:fldChar w:fldCharType="end"/>
    </w:r>
    <w:r w:rsidR="00F85775">
      <w:rPr>
        <w:color w:val="1F3864" w:themeColor="accent1" w:themeShade="80"/>
      </w:rPr>
      <w:t xml:space="preserve">: </w:t>
    </w:r>
    <w:r w:rsidR="00F85775">
      <w:rPr>
        <w:color w:val="1F3864" w:themeColor="accent1" w:themeShade="80"/>
      </w:rPr>
      <w:fldChar w:fldCharType="begin"/>
    </w:r>
    <w:r w:rsidR="00F85775">
      <w:rPr>
        <w:color w:val="1F3864" w:themeColor="accent1" w:themeShade="80"/>
      </w:rPr>
      <w:instrText xml:space="preserve"> STYLEREF  "Heading 2"  \* MERGEFORMAT </w:instrText>
    </w:r>
    <w:r w:rsidR="00F85775">
      <w:rPr>
        <w:color w:val="1F3864" w:themeColor="accent1" w:themeShade="80"/>
      </w:rPr>
      <w:fldChar w:fldCharType="separate"/>
    </w:r>
    <w:r w:rsidR="004C5628">
      <w:rPr>
        <w:noProof/>
        <w:color w:val="1F3864" w:themeColor="accent1" w:themeShade="80"/>
      </w:rPr>
      <w:t>Arduino Code</w:t>
    </w:r>
    <w:r w:rsidR="00F85775">
      <w:rPr>
        <w:color w:val="1F3864" w:themeColor="accent1" w:themeShade="8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5CD5"/>
    <w:multiLevelType w:val="hybridMultilevel"/>
    <w:tmpl w:val="08948D6E"/>
    <w:lvl w:ilvl="0" w:tplc="C8F279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14221"/>
    <w:multiLevelType w:val="multilevel"/>
    <w:tmpl w:val="5246B44C"/>
    <w:lvl w:ilvl="0">
      <w:start w:val="1"/>
      <w:numFmt w:val="decimal"/>
      <w:lvlText w:val="%1.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default"/>
      </w:rPr>
    </w:lvl>
  </w:abstractNum>
  <w:abstractNum w:abstractNumId="2" w15:restartNumberingAfterBreak="0">
    <w:nsid w:val="103147C8"/>
    <w:multiLevelType w:val="multilevel"/>
    <w:tmpl w:val="C0DC5B90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5825DEC"/>
    <w:multiLevelType w:val="hybridMultilevel"/>
    <w:tmpl w:val="B2E8D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54909"/>
    <w:multiLevelType w:val="hybridMultilevel"/>
    <w:tmpl w:val="562091A2"/>
    <w:lvl w:ilvl="0" w:tplc="F4727E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7E0D9E"/>
    <w:multiLevelType w:val="hybridMultilevel"/>
    <w:tmpl w:val="70D66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0FD4"/>
    <w:multiLevelType w:val="hybridMultilevel"/>
    <w:tmpl w:val="18783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E64F0"/>
    <w:multiLevelType w:val="multilevel"/>
    <w:tmpl w:val="F53C7FB6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  <w:b/>
        <w:i w:val="0"/>
        <w:color w:val="1F3864" w:themeColor="accent1" w:themeShade="80"/>
        <w:sz w:val="80"/>
        <w:szCs w:val="80"/>
        <w:u w:color="1F3864" w:themeColor="accent1" w:themeShade="8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hAnsi="Arial" w:cs="Arial" w:hint="default"/>
        <w:b/>
        <w:i w:val="0"/>
        <w:color w:val="2F5496" w:themeColor="accent1" w:themeShade="BF"/>
        <w:sz w:val="32"/>
        <w:u w:val="none" w:color="2F5496" w:themeColor="accent1" w:themeShade="BF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none"/>
      <w:suff w:val="space"/>
      <w:lvlText w:val=""/>
      <w:lvlJc w:val="left"/>
      <w:pPr>
        <w:ind w:left="360" w:hanging="360"/>
      </w:pPr>
      <w:rPr>
        <w:rFonts w:ascii="Times New Roman" w:hAnsi="Times New Roman" w:hint="default"/>
        <w:b w:val="0"/>
        <w:i/>
        <w:sz w:val="28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440288F"/>
    <w:multiLevelType w:val="hybridMultilevel"/>
    <w:tmpl w:val="DD468862"/>
    <w:lvl w:ilvl="0" w:tplc="DEE0B0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9245DB"/>
    <w:multiLevelType w:val="hybridMultilevel"/>
    <w:tmpl w:val="18783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E7FCC"/>
    <w:multiLevelType w:val="multilevel"/>
    <w:tmpl w:val="5F2C71A8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  <w:b/>
        <w:i w:val="0"/>
        <w:color w:val="1F3864" w:themeColor="accent1" w:themeShade="80"/>
        <w:sz w:val="32"/>
        <w:u w:color="1F3864" w:themeColor="accent1" w:themeShade="8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b/>
        <w:i w:val="0"/>
        <w:color w:val="2F5496" w:themeColor="accent1" w:themeShade="BF"/>
        <w:sz w:val="30"/>
        <w:u w:val="none" w:color="2F5496" w:themeColor="accent1" w:themeShade="BF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b/>
        <w:i w:val="0"/>
        <w:color w:val="000000" w:themeColor="text1"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b w:val="0"/>
        <w:i/>
        <w:sz w:val="28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1FB73EB"/>
    <w:multiLevelType w:val="hybridMultilevel"/>
    <w:tmpl w:val="412A3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F09AC"/>
    <w:multiLevelType w:val="hybridMultilevel"/>
    <w:tmpl w:val="3B4AE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5C0D84"/>
    <w:multiLevelType w:val="hybridMultilevel"/>
    <w:tmpl w:val="18783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2016B1"/>
    <w:multiLevelType w:val="hybridMultilevel"/>
    <w:tmpl w:val="A4CCD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C58E9"/>
    <w:multiLevelType w:val="multilevel"/>
    <w:tmpl w:val="101E9D4A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ITC Avant Garde Gothic" w:hAnsi="ITC Avant Garde Gothic" w:hint="default"/>
        <w:b/>
        <w:i w:val="0"/>
        <w:color w:val="1F3864" w:themeColor="accent1" w:themeShade="80"/>
        <w:sz w:val="36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ascii="Times New Roman" w:hAnsi="Times New Roman" w:cs="Times New Roman" w:hint="default"/>
        <w:b/>
        <w:i/>
        <w:iCs w:val="0"/>
        <w:color w:val="4472C4" w:themeColor="accent1"/>
        <w:sz w:val="28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844257C"/>
    <w:multiLevelType w:val="hybridMultilevel"/>
    <w:tmpl w:val="18783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45571"/>
    <w:multiLevelType w:val="hybridMultilevel"/>
    <w:tmpl w:val="44BE7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7"/>
    <w:lvlOverride w:ilvl="0">
      <w:lvl w:ilvl="0">
        <w:start w:val="1"/>
        <w:numFmt w:val="decimal"/>
        <w:suff w:val="space"/>
        <w:lvlText w:val="Chapter %1"/>
        <w:lvlJc w:val="left"/>
        <w:pPr>
          <w:ind w:left="0" w:firstLine="0"/>
        </w:pPr>
        <w:rPr>
          <w:rFonts w:hint="default"/>
          <w:b/>
          <w:i w:val="0"/>
          <w:color w:val="1F3864" w:themeColor="accent1" w:themeShade="80"/>
          <w:sz w:val="32"/>
          <w:u w:color="1F3864" w:themeColor="accent1" w:themeShade="80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ascii="Arial" w:hAnsi="Arial" w:cs="Arial" w:hint="default"/>
          <w:b/>
          <w:i w:val="0"/>
          <w:color w:val="1F3864" w:themeColor="accent1" w:themeShade="80"/>
          <w:sz w:val="32"/>
          <w:u w:val="none" w:color="2F5496" w:themeColor="accent1" w:themeShade="BF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ascii="Arial" w:hAnsi="Arial" w:cs="Arial" w:hint="default"/>
          <w:b/>
          <w:i w:val="0"/>
          <w:color w:val="000000" w:themeColor="text1"/>
          <w:sz w:val="28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suff w:val="space"/>
        <w:lvlText w:val=""/>
        <w:lvlJc w:val="left"/>
        <w:pPr>
          <w:ind w:left="360" w:hanging="360"/>
        </w:pPr>
        <w:rPr>
          <w:rFonts w:ascii="Times New Roman" w:hAnsi="Times New Roman" w:hint="default"/>
          <w:b w:val="0"/>
          <w:i/>
          <w:sz w:val="28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2"/>
  </w:num>
  <w:num w:numId="5">
    <w:abstractNumId w:val="1"/>
  </w:num>
  <w:num w:numId="6">
    <w:abstractNumId w:val="1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4"/>
  </w:num>
  <w:num w:numId="10">
    <w:abstractNumId w:val="11"/>
  </w:num>
  <w:num w:numId="11">
    <w:abstractNumId w:val="17"/>
  </w:num>
  <w:num w:numId="12">
    <w:abstractNumId w:val="8"/>
  </w:num>
  <w:num w:numId="13">
    <w:abstractNumId w:val="5"/>
  </w:num>
  <w:num w:numId="14">
    <w:abstractNumId w:val="4"/>
  </w:num>
  <w:num w:numId="15">
    <w:abstractNumId w:val="3"/>
  </w:num>
  <w:num w:numId="16">
    <w:abstractNumId w:val="13"/>
  </w:num>
  <w:num w:numId="17">
    <w:abstractNumId w:val="9"/>
  </w:num>
  <w:num w:numId="18">
    <w:abstractNumId w:val="6"/>
  </w:num>
  <w:num w:numId="19">
    <w:abstractNumId w:val="16"/>
  </w:num>
  <w:num w:numId="20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attachedTemplate r:id="rId1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97"/>
    <w:rsid w:val="0000025E"/>
    <w:rsid w:val="00001AF1"/>
    <w:rsid w:val="00004C56"/>
    <w:rsid w:val="00005401"/>
    <w:rsid w:val="00006908"/>
    <w:rsid w:val="0001491D"/>
    <w:rsid w:val="000163C4"/>
    <w:rsid w:val="00016F92"/>
    <w:rsid w:val="00020473"/>
    <w:rsid w:val="0002070F"/>
    <w:rsid w:val="00020921"/>
    <w:rsid w:val="00020FD8"/>
    <w:rsid w:val="000216FA"/>
    <w:rsid w:val="00025E95"/>
    <w:rsid w:val="0003124F"/>
    <w:rsid w:val="0003141B"/>
    <w:rsid w:val="000318F3"/>
    <w:rsid w:val="00031A16"/>
    <w:rsid w:val="000331B0"/>
    <w:rsid w:val="0003373C"/>
    <w:rsid w:val="00034032"/>
    <w:rsid w:val="000353EB"/>
    <w:rsid w:val="00036A55"/>
    <w:rsid w:val="00037BE1"/>
    <w:rsid w:val="00037CEF"/>
    <w:rsid w:val="00040C64"/>
    <w:rsid w:val="00041F2A"/>
    <w:rsid w:val="00042352"/>
    <w:rsid w:val="00044907"/>
    <w:rsid w:val="00044CE1"/>
    <w:rsid w:val="00045808"/>
    <w:rsid w:val="00045D67"/>
    <w:rsid w:val="00046038"/>
    <w:rsid w:val="000467E3"/>
    <w:rsid w:val="00046D40"/>
    <w:rsid w:val="00050592"/>
    <w:rsid w:val="000507AE"/>
    <w:rsid w:val="00051F53"/>
    <w:rsid w:val="000577C5"/>
    <w:rsid w:val="00057B60"/>
    <w:rsid w:val="00060645"/>
    <w:rsid w:val="0006090E"/>
    <w:rsid w:val="00061144"/>
    <w:rsid w:val="0006145D"/>
    <w:rsid w:val="00061722"/>
    <w:rsid w:val="00063320"/>
    <w:rsid w:val="00063741"/>
    <w:rsid w:val="0006421B"/>
    <w:rsid w:val="00065706"/>
    <w:rsid w:val="0006631A"/>
    <w:rsid w:val="0006697D"/>
    <w:rsid w:val="00066E91"/>
    <w:rsid w:val="000673E7"/>
    <w:rsid w:val="0007076B"/>
    <w:rsid w:val="00070A33"/>
    <w:rsid w:val="00072FA5"/>
    <w:rsid w:val="00073DB5"/>
    <w:rsid w:val="00076250"/>
    <w:rsid w:val="00076A04"/>
    <w:rsid w:val="00077A53"/>
    <w:rsid w:val="00083D60"/>
    <w:rsid w:val="0008570A"/>
    <w:rsid w:val="00085BE0"/>
    <w:rsid w:val="00087247"/>
    <w:rsid w:val="00087EC2"/>
    <w:rsid w:val="000914A4"/>
    <w:rsid w:val="000917A8"/>
    <w:rsid w:val="0009212D"/>
    <w:rsid w:val="00092A10"/>
    <w:rsid w:val="000942CD"/>
    <w:rsid w:val="00094623"/>
    <w:rsid w:val="00094FDD"/>
    <w:rsid w:val="000959CE"/>
    <w:rsid w:val="00096B14"/>
    <w:rsid w:val="00097CC1"/>
    <w:rsid w:val="000A0766"/>
    <w:rsid w:val="000A3F5F"/>
    <w:rsid w:val="000A4FDD"/>
    <w:rsid w:val="000A6849"/>
    <w:rsid w:val="000A6B5D"/>
    <w:rsid w:val="000A6EF8"/>
    <w:rsid w:val="000A753E"/>
    <w:rsid w:val="000A7823"/>
    <w:rsid w:val="000A78F6"/>
    <w:rsid w:val="000B2E89"/>
    <w:rsid w:val="000B3987"/>
    <w:rsid w:val="000B4A02"/>
    <w:rsid w:val="000C0DF7"/>
    <w:rsid w:val="000C199F"/>
    <w:rsid w:val="000C32D2"/>
    <w:rsid w:val="000C447E"/>
    <w:rsid w:val="000C56F7"/>
    <w:rsid w:val="000C74FD"/>
    <w:rsid w:val="000C784F"/>
    <w:rsid w:val="000D01DE"/>
    <w:rsid w:val="000D3DA4"/>
    <w:rsid w:val="000E0BA8"/>
    <w:rsid w:val="000E25D5"/>
    <w:rsid w:val="000E5E84"/>
    <w:rsid w:val="000E68C7"/>
    <w:rsid w:val="000E7B80"/>
    <w:rsid w:val="000F0028"/>
    <w:rsid w:val="000F0E81"/>
    <w:rsid w:val="000F1B97"/>
    <w:rsid w:val="000F1BB5"/>
    <w:rsid w:val="000F1BCE"/>
    <w:rsid w:val="000F2AC2"/>
    <w:rsid w:val="000F2DA1"/>
    <w:rsid w:val="000F3C19"/>
    <w:rsid w:val="000F4535"/>
    <w:rsid w:val="000F7189"/>
    <w:rsid w:val="000F76AC"/>
    <w:rsid w:val="00100A4D"/>
    <w:rsid w:val="0010458A"/>
    <w:rsid w:val="001047EC"/>
    <w:rsid w:val="00104FBE"/>
    <w:rsid w:val="0010521D"/>
    <w:rsid w:val="0010622D"/>
    <w:rsid w:val="001066A2"/>
    <w:rsid w:val="0010686D"/>
    <w:rsid w:val="00110BEC"/>
    <w:rsid w:val="00110CC7"/>
    <w:rsid w:val="00111175"/>
    <w:rsid w:val="00111A3C"/>
    <w:rsid w:val="001121BB"/>
    <w:rsid w:val="001121E5"/>
    <w:rsid w:val="00113907"/>
    <w:rsid w:val="00114F26"/>
    <w:rsid w:val="00115821"/>
    <w:rsid w:val="00117F4E"/>
    <w:rsid w:val="0012060C"/>
    <w:rsid w:val="00122BED"/>
    <w:rsid w:val="00122C67"/>
    <w:rsid w:val="001231F2"/>
    <w:rsid w:val="00124AEA"/>
    <w:rsid w:val="00126BF3"/>
    <w:rsid w:val="00127ADA"/>
    <w:rsid w:val="00130F1E"/>
    <w:rsid w:val="00131597"/>
    <w:rsid w:val="00132381"/>
    <w:rsid w:val="00132AB0"/>
    <w:rsid w:val="001342D2"/>
    <w:rsid w:val="00134438"/>
    <w:rsid w:val="0013744F"/>
    <w:rsid w:val="00137FF7"/>
    <w:rsid w:val="00140604"/>
    <w:rsid w:val="0014185A"/>
    <w:rsid w:val="00142478"/>
    <w:rsid w:val="001430E5"/>
    <w:rsid w:val="0014399F"/>
    <w:rsid w:val="001439C2"/>
    <w:rsid w:val="00144E91"/>
    <w:rsid w:val="00146725"/>
    <w:rsid w:val="00146AE6"/>
    <w:rsid w:val="00146E14"/>
    <w:rsid w:val="001511AC"/>
    <w:rsid w:val="00151242"/>
    <w:rsid w:val="00151911"/>
    <w:rsid w:val="0015232F"/>
    <w:rsid w:val="001539C2"/>
    <w:rsid w:val="00156E96"/>
    <w:rsid w:val="0016157D"/>
    <w:rsid w:val="0016161A"/>
    <w:rsid w:val="0016314F"/>
    <w:rsid w:val="001631E9"/>
    <w:rsid w:val="00163BE1"/>
    <w:rsid w:val="00164292"/>
    <w:rsid w:val="00164549"/>
    <w:rsid w:val="001645F6"/>
    <w:rsid w:val="00164CCE"/>
    <w:rsid w:val="001651D9"/>
    <w:rsid w:val="001655B8"/>
    <w:rsid w:val="00165EB5"/>
    <w:rsid w:val="0016692B"/>
    <w:rsid w:val="00167356"/>
    <w:rsid w:val="00167ECC"/>
    <w:rsid w:val="00174594"/>
    <w:rsid w:val="00175E60"/>
    <w:rsid w:val="00176E75"/>
    <w:rsid w:val="00177724"/>
    <w:rsid w:val="00180E7A"/>
    <w:rsid w:val="00180F56"/>
    <w:rsid w:val="00182AC2"/>
    <w:rsid w:val="00182E15"/>
    <w:rsid w:val="00184FA2"/>
    <w:rsid w:val="001852C4"/>
    <w:rsid w:val="001912E7"/>
    <w:rsid w:val="00192764"/>
    <w:rsid w:val="00194CBB"/>
    <w:rsid w:val="00194D43"/>
    <w:rsid w:val="00195A17"/>
    <w:rsid w:val="00197802"/>
    <w:rsid w:val="00197AF2"/>
    <w:rsid w:val="001A03F7"/>
    <w:rsid w:val="001A0E2F"/>
    <w:rsid w:val="001A1F08"/>
    <w:rsid w:val="001A1FE6"/>
    <w:rsid w:val="001A263E"/>
    <w:rsid w:val="001A325A"/>
    <w:rsid w:val="001A768C"/>
    <w:rsid w:val="001B0484"/>
    <w:rsid w:val="001B0B5A"/>
    <w:rsid w:val="001B163C"/>
    <w:rsid w:val="001B1C6D"/>
    <w:rsid w:val="001B1D09"/>
    <w:rsid w:val="001B2DCF"/>
    <w:rsid w:val="001B30FA"/>
    <w:rsid w:val="001B68CB"/>
    <w:rsid w:val="001C255E"/>
    <w:rsid w:val="001C4CD7"/>
    <w:rsid w:val="001C5061"/>
    <w:rsid w:val="001C6679"/>
    <w:rsid w:val="001C6E07"/>
    <w:rsid w:val="001C6FC5"/>
    <w:rsid w:val="001C730B"/>
    <w:rsid w:val="001C778D"/>
    <w:rsid w:val="001C7FBC"/>
    <w:rsid w:val="001D0E80"/>
    <w:rsid w:val="001D1919"/>
    <w:rsid w:val="001D37A3"/>
    <w:rsid w:val="001D3B82"/>
    <w:rsid w:val="001D6B89"/>
    <w:rsid w:val="001D7942"/>
    <w:rsid w:val="001E0FF3"/>
    <w:rsid w:val="001E1054"/>
    <w:rsid w:val="001E26A1"/>
    <w:rsid w:val="001E4664"/>
    <w:rsid w:val="001E512D"/>
    <w:rsid w:val="001E5245"/>
    <w:rsid w:val="001E6DC2"/>
    <w:rsid w:val="001E7A29"/>
    <w:rsid w:val="001E7EE2"/>
    <w:rsid w:val="001F058D"/>
    <w:rsid w:val="001F169A"/>
    <w:rsid w:val="001F25AA"/>
    <w:rsid w:val="001F3726"/>
    <w:rsid w:val="001F494E"/>
    <w:rsid w:val="001F4ACA"/>
    <w:rsid w:val="001F5180"/>
    <w:rsid w:val="001F565B"/>
    <w:rsid w:val="001F5E26"/>
    <w:rsid w:val="001F62CF"/>
    <w:rsid w:val="001F6EAF"/>
    <w:rsid w:val="00201498"/>
    <w:rsid w:val="00201C96"/>
    <w:rsid w:val="0020445A"/>
    <w:rsid w:val="00204FAE"/>
    <w:rsid w:val="00204FF6"/>
    <w:rsid w:val="0020545C"/>
    <w:rsid w:val="00205E46"/>
    <w:rsid w:val="00207009"/>
    <w:rsid w:val="00210D00"/>
    <w:rsid w:val="00211ED0"/>
    <w:rsid w:val="00213F00"/>
    <w:rsid w:val="00214C4F"/>
    <w:rsid w:val="00214D80"/>
    <w:rsid w:val="00215D84"/>
    <w:rsid w:val="00216618"/>
    <w:rsid w:val="00216A12"/>
    <w:rsid w:val="002175F3"/>
    <w:rsid w:val="002178E3"/>
    <w:rsid w:val="00220E8F"/>
    <w:rsid w:val="002212A5"/>
    <w:rsid w:val="002213F3"/>
    <w:rsid w:val="00222D2D"/>
    <w:rsid w:val="002242E2"/>
    <w:rsid w:val="00224460"/>
    <w:rsid w:val="002255BD"/>
    <w:rsid w:val="00225AF0"/>
    <w:rsid w:val="00225C21"/>
    <w:rsid w:val="00225E5C"/>
    <w:rsid w:val="00226BCA"/>
    <w:rsid w:val="00226FA7"/>
    <w:rsid w:val="00230889"/>
    <w:rsid w:val="00230F06"/>
    <w:rsid w:val="0023255A"/>
    <w:rsid w:val="002333E9"/>
    <w:rsid w:val="002352D8"/>
    <w:rsid w:val="002356B6"/>
    <w:rsid w:val="00235E47"/>
    <w:rsid w:val="0023757D"/>
    <w:rsid w:val="002378B9"/>
    <w:rsid w:val="00237DD6"/>
    <w:rsid w:val="00241B68"/>
    <w:rsid w:val="00242D6C"/>
    <w:rsid w:val="00243E45"/>
    <w:rsid w:val="002443A4"/>
    <w:rsid w:val="00245414"/>
    <w:rsid w:val="002455E2"/>
    <w:rsid w:val="00246344"/>
    <w:rsid w:val="00247FBB"/>
    <w:rsid w:val="00251C42"/>
    <w:rsid w:val="002526C0"/>
    <w:rsid w:val="002527F2"/>
    <w:rsid w:val="00262E9C"/>
    <w:rsid w:val="002635C7"/>
    <w:rsid w:val="0026424A"/>
    <w:rsid w:val="00264622"/>
    <w:rsid w:val="00264E6E"/>
    <w:rsid w:val="00265222"/>
    <w:rsid w:val="002657F5"/>
    <w:rsid w:val="00266ACC"/>
    <w:rsid w:val="00267436"/>
    <w:rsid w:val="002677D1"/>
    <w:rsid w:val="002678A5"/>
    <w:rsid w:val="00271082"/>
    <w:rsid w:val="00271FFE"/>
    <w:rsid w:val="00272575"/>
    <w:rsid w:val="00274416"/>
    <w:rsid w:val="002752C6"/>
    <w:rsid w:val="00276A00"/>
    <w:rsid w:val="00276A77"/>
    <w:rsid w:val="00276DC2"/>
    <w:rsid w:val="00281086"/>
    <w:rsid w:val="0028160C"/>
    <w:rsid w:val="002821A8"/>
    <w:rsid w:val="002828FC"/>
    <w:rsid w:val="002859C6"/>
    <w:rsid w:val="00287011"/>
    <w:rsid w:val="00287483"/>
    <w:rsid w:val="00290F1A"/>
    <w:rsid w:val="00290F23"/>
    <w:rsid w:val="00291E1C"/>
    <w:rsid w:val="002922EF"/>
    <w:rsid w:val="00292435"/>
    <w:rsid w:val="0029269A"/>
    <w:rsid w:val="002926A8"/>
    <w:rsid w:val="002926EA"/>
    <w:rsid w:val="0029278C"/>
    <w:rsid w:val="00293270"/>
    <w:rsid w:val="00293BD8"/>
    <w:rsid w:val="002963B5"/>
    <w:rsid w:val="002971E3"/>
    <w:rsid w:val="00297666"/>
    <w:rsid w:val="002A0751"/>
    <w:rsid w:val="002A11B0"/>
    <w:rsid w:val="002A356E"/>
    <w:rsid w:val="002A3CB9"/>
    <w:rsid w:val="002A57D6"/>
    <w:rsid w:val="002A73DF"/>
    <w:rsid w:val="002B10AB"/>
    <w:rsid w:val="002B2F41"/>
    <w:rsid w:val="002B4042"/>
    <w:rsid w:val="002B5FAD"/>
    <w:rsid w:val="002B6815"/>
    <w:rsid w:val="002B74AB"/>
    <w:rsid w:val="002C0310"/>
    <w:rsid w:val="002C0D72"/>
    <w:rsid w:val="002C106F"/>
    <w:rsid w:val="002C157E"/>
    <w:rsid w:val="002C162F"/>
    <w:rsid w:val="002C2A12"/>
    <w:rsid w:val="002C5460"/>
    <w:rsid w:val="002C5E7C"/>
    <w:rsid w:val="002C5E7E"/>
    <w:rsid w:val="002C7125"/>
    <w:rsid w:val="002D00AD"/>
    <w:rsid w:val="002D0522"/>
    <w:rsid w:val="002D16C4"/>
    <w:rsid w:val="002D37FC"/>
    <w:rsid w:val="002D4B68"/>
    <w:rsid w:val="002D7106"/>
    <w:rsid w:val="002D7659"/>
    <w:rsid w:val="002D7DF5"/>
    <w:rsid w:val="002E0336"/>
    <w:rsid w:val="002E085E"/>
    <w:rsid w:val="002E0C0F"/>
    <w:rsid w:val="002E1E35"/>
    <w:rsid w:val="002E3E07"/>
    <w:rsid w:val="002E4E68"/>
    <w:rsid w:val="002E5FA3"/>
    <w:rsid w:val="002E7183"/>
    <w:rsid w:val="002E7F02"/>
    <w:rsid w:val="002F0365"/>
    <w:rsid w:val="002F0AA2"/>
    <w:rsid w:val="002F0BA8"/>
    <w:rsid w:val="002F0D50"/>
    <w:rsid w:val="002F0E66"/>
    <w:rsid w:val="002F4FF8"/>
    <w:rsid w:val="003019B8"/>
    <w:rsid w:val="0030276F"/>
    <w:rsid w:val="00306159"/>
    <w:rsid w:val="003077B3"/>
    <w:rsid w:val="00307934"/>
    <w:rsid w:val="00310336"/>
    <w:rsid w:val="00312BFF"/>
    <w:rsid w:val="00314B90"/>
    <w:rsid w:val="00316A50"/>
    <w:rsid w:val="003202E2"/>
    <w:rsid w:val="0032132C"/>
    <w:rsid w:val="003230E3"/>
    <w:rsid w:val="00324B78"/>
    <w:rsid w:val="00325496"/>
    <w:rsid w:val="00330579"/>
    <w:rsid w:val="00331379"/>
    <w:rsid w:val="003322B2"/>
    <w:rsid w:val="00332EE8"/>
    <w:rsid w:val="003404C0"/>
    <w:rsid w:val="0034130F"/>
    <w:rsid w:val="00342419"/>
    <w:rsid w:val="003455F4"/>
    <w:rsid w:val="0034590E"/>
    <w:rsid w:val="003465F4"/>
    <w:rsid w:val="003469BB"/>
    <w:rsid w:val="0035084A"/>
    <w:rsid w:val="00351224"/>
    <w:rsid w:val="00352E79"/>
    <w:rsid w:val="00353FB4"/>
    <w:rsid w:val="0035524B"/>
    <w:rsid w:val="0035726D"/>
    <w:rsid w:val="003577EA"/>
    <w:rsid w:val="003602A9"/>
    <w:rsid w:val="00360EAB"/>
    <w:rsid w:val="00361620"/>
    <w:rsid w:val="0036164D"/>
    <w:rsid w:val="003616AC"/>
    <w:rsid w:val="00361773"/>
    <w:rsid w:val="00363114"/>
    <w:rsid w:val="00363F38"/>
    <w:rsid w:val="00364D31"/>
    <w:rsid w:val="00365B77"/>
    <w:rsid w:val="00365FF4"/>
    <w:rsid w:val="00366328"/>
    <w:rsid w:val="00366D0F"/>
    <w:rsid w:val="003678FB"/>
    <w:rsid w:val="003701A4"/>
    <w:rsid w:val="00370CF3"/>
    <w:rsid w:val="00372A56"/>
    <w:rsid w:val="00372C0F"/>
    <w:rsid w:val="003743B5"/>
    <w:rsid w:val="00374DFD"/>
    <w:rsid w:val="00374F25"/>
    <w:rsid w:val="00376B50"/>
    <w:rsid w:val="00377DA6"/>
    <w:rsid w:val="00380019"/>
    <w:rsid w:val="00381CC7"/>
    <w:rsid w:val="003845FE"/>
    <w:rsid w:val="00386639"/>
    <w:rsid w:val="00386696"/>
    <w:rsid w:val="00386E54"/>
    <w:rsid w:val="00386F02"/>
    <w:rsid w:val="00387468"/>
    <w:rsid w:val="003905D1"/>
    <w:rsid w:val="00390852"/>
    <w:rsid w:val="00390FFE"/>
    <w:rsid w:val="00393FC2"/>
    <w:rsid w:val="00394209"/>
    <w:rsid w:val="00395D52"/>
    <w:rsid w:val="0039680E"/>
    <w:rsid w:val="00396CCF"/>
    <w:rsid w:val="00396DD9"/>
    <w:rsid w:val="00397292"/>
    <w:rsid w:val="003A1811"/>
    <w:rsid w:val="003A35A0"/>
    <w:rsid w:val="003A43EF"/>
    <w:rsid w:val="003A512D"/>
    <w:rsid w:val="003B0307"/>
    <w:rsid w:val="003B31C3"/>
    <w:rsid w:val="003B3519"/>
    <w:rsid w:val="003B4E78"/>
    <w:rsid w:val="003B6263"/>
    <w:rsid w:val="003C19E7"/>
    <w:rsid w:val="003C1B7D"/>
    <w:rsid w:val="003C25E0"/>
    <w:rsid w:val="003C2F30"/>
    <w:rsid w:val="003C427E"/>
    <w:rsid w:val="003C45C7"/>
    <w:rsid w:val="003C4B6F"/>
    <w:rsid w:val="003C4D36"/>
    <w:rsid w:val="003C5017"/>
    <w:rsid w:val="003C5BAF"/>
    <w:rsid w:val="003C676D"/>
    <w:rsid w:val="003C7E89"/>
    <w:rsid w:val="003D04D9"/>
    <w:rsid w:val="003D16C0"/>
    <w:rsid w:val="003D16ED"/>
    <w:rsid w:val="003D1E79"/>
    <w:rsid w:val="003D1FA3"/>
    <w:rsid w:val="003D1FD7"/>
    <w:rsid w:val="003D2F91"/>
    <w:rsid w:val="003D3A8A"/>
    <w:rsid w:val="003D61C3"/>
    <w:rsid w:val="003D7267"/>
    <w:rsid w:val="003E0C63"/>
    <w:rsid w:val="003E1289"/>
    <w:rsid w:val="003E1F50"/>
    <w:rsid w:val="003E27A3"/>
    <w:rsid w:val="003E2BFE"/>
    <w:rsid w:val="003E59B5"/>
    <w:rsid w:val="003E6533"/>
    <w:rsid w:val="003F19F4"/>
    <w:rsid w:val="003F27C4"/>
    <w:rsid w:val="003F2D85"/>
    <w:rsid w:val="003F4963"/>
    <w:rsid w:val="003F508A"/>
    <w:rsid w:val="003F54C3"/>
    <w:rsid w:val="003F54D1"/>
    <w:rsid w:val="0040049F"/>
    <w:rsid w:val="004047E2"/>
    <w:rsid w:val="00404C3E"/>
    <w:rsid w:val="00405D02"/>
    <w:rsid w:val="0040637B"/>
    <w:rsid w:val="00406A28"/>
    <w:rsid w:val="00411380"/>
    <w:rsid w:val="0041181F"/>
    <w:rsid w:val="004145E7"/>
    <w:rsid w:val="00416C3F"/>
    <w:rsid w:val="00416F0A"/>
    <w:rsid w:val="00417FB7"/>
    <w:rsid w:val="00421663"/>
    <w:rsid w:val="004233CD"/>
    <w:rsid w:val="00424104"/>
    <w:rsid w:val="0042438A"/>
    <w:rsid w:val="00425518"/>
    <w:rsid w:val="00426200"/>
    <w:rsid w:val="004267A0"/>
    <w:rsid w:val="004311ED"/>
    <w:rsid w:val="00431475"/>
    <w:rsid w:val="00431CEE"/>
    <w:rsid w:val="00433245"/>
    <w:rsid w:val="00433F3F"/>
    <w:rsid w:val="00434A9F"/>
    <w:rsid w:val="004355B8"/>
    <w:rsid w:val="004358AA"/>
    <w:rsid w:val="00436447"/>
    <w:rsid w:val="0043648C"/>
    <w:rsid w:val="00440F7D"/>
    <w:rsid w:val="004452DE"/>
    <w:rsid w:val="004455B8"/>
    <w:rsid w:val="00445BD8"/>
    <w:rsid w:val="004540D4"/>
    <w:rsid w:val="00455048"/>
    <w:rsid w:val="00455574"/>
    <w:rsid w:val="00456922"/>
    <w:rsid w:val="0045727B"/>
    <w:rsid w:val="00460601"/>
    <w:rsid w:val="00460638"/>
    <w:rsid w:val="00460BE2"/>
    <w:rsid w:val="00462D0F"/>
    <w:rsid w:val="00463443"/>
    <w:rsid w:val="004644D6"/>
    <w:rsid w:val="00464D01"/>
    <w:rsid w:val="00464E50"/>
    <w:rsid w:val="00467B8E"/>
    <w:rsid w:val="004705F0"/>
    <w:rsid w:val="004715EE"/>
    <w:rsid w:val="00472E33"/>
    <w:rsid w:val="004731B3"/>
    <w:rsid w:val="0047327B"/>
    <w:rsid w:val="004757E8"/>
    <w:rsid w:val="0047586C"/>
    <w:rsid w:val="004761F6"/>
    <w:rsid w:val="00482259"/>
    <w:rsid w:val="00483B9F"/>
    <w:rsid w:val="0048430B"/>
    <w:rsid w:val="00484AE6"/>
    <w:rsid w:val="00486BD2"/>
    <w:rsid w:val="00487E4E"/>
    <w:rsid w:val="0049219A"/>
    <w:rsid w:val="004946A9"/>
    <w:rsid w:val="004A10C5"/>
    <w:rsid w:val="004A1806"/>
    <w:rsid w:val="004A22AD"/>
    <w:rsid w:val="004A323C"/>
    <w:rsid w:val="004A420A"/>
    <w:rsid w:val="004A4355"/>
    <w:rsid w:val="004A4BE9"/>
    <w:rsid w:val="004A5A27"/>
    <w:rsid w:val="004A69BC"/>
    <w:rsid w:val="004A79F5"/>
    <w:rsid w:val="004B054F"/>
    <w:rsid w:val="004B1202"/>
    <w:rsid w:val="004B2C5D"/>
    <w:rsid w:val="004B2D94"/>
    <w:rsid w:val="004B402B"/>
    <w:rsid w:val="004B59E1"/>
    <w:rsid w:val="004B6666"/>
    <w:rsid w:val="004B687C"/>
    <w:rsid w:val="004C136B"/>
    <w:rsid w:val="004C2C1C"/>
    <w:rsid w:val="004C30F4"/>
    <w:rsid w:val="004C5628"/>
    <w:rsid w:val="004C587E"/>
    <w:rsid w:val="004C66ED"/>
    <w:rsid w:val="004C77B8"/>
    <w:rsid w:val="004C77D6"/>
    <w:rsid w:val="004C7AC4"/>
    <w:rsid w:val="004D2BB1"/>
    <w:rsid w:val="004D526C"/>
    <w:rsid w:val="004D5A96"/>
    <w:rsid w:val="004D62EB"/>
    <w:rsid w:val="004E1875"/>
    <w:rsid w:val="004E1DBC"/>
    <w:rsid w:val="004E2394"/>
    <w:rsid w:val="004E2D5E"/>
    <w:rsid w:val="004E497E"/>
    <w:rsid w:val="004E7C67"/>
    <w:rsid w:val="004F34F3"/>
    <w:rsid w:val="004F4B83"/>
    <w:rsid w:val="004F6FC8"/>
    <w:rsid w:val="005001CF"/>
    <w:rsid w:val="00500248"/>
    <w:rsid w:val="00501B9B"/>
    <w:rsid w:val="00504AD4"/>
    <w:rsid w:val="00506D16"/>
    <w:rsid w:val="0050706F"/>
    <w:rsid w:val="0051117B"/>
    <w:rsid w:val="00511948"/>
    <w:rsid w:val="00511BC4"/>
    <w:rsid w:val="00512388"/>
    <w:rsid w:val="00514842"/>
    <w:rsid w:val="00514DCD"/>
    <w:rsid w:val="005151AF"/>
    <w:rsid w:val="0051521B"/>
    <w:rsid w:val="00515F8B"/>
    <w:rsid w:val="005203FD"/>
    <w:rsid w:val="00520F33"/>
    <w:rsid w:val="00522FEB"/>
    <w:rsid w:val="005238EF"/>
    <w:rsid w:val="00525682"/>
    <w:rsid w:val="005308AC"/>
    <w:rsid w:val="005314E0"/>
    <w:rsid w:val="00531B8B"/>
    <w:rsid w:val="00534CD7"/>
    <w:rsid w:val="00534FD1"/>
    <w:rsid w:val="00535107"/>
    <w:rsid w:val="0053518E"/>
    <w:rsid w:val="00535756"/>
    <w:rsid w:val="00535BD9"/>
    <w:rsid w:val="005366E0"/>
    <w:rsid w:val="0054034E"/>
    <w:rsid w:val="0054101A"/>
    <w:rsid w:val="005419CD"/>
    <w:rsid w:val="00541DBE"/>
    <w:rsid w:val="00543BC3"/>
    <w:rsid w:val="005444B7"/>
    <w:rsid w:val="00544B8D"/>
    <w:rsid w:val="00545D1B"/>
    <w:rsid w:val="0055031D"/>
    <w:rsid w:val="00551871"/>
    <w:rsid w:val="005532F2"/>
    <w:rsid w:val="005533D4"/>
    <w:rsid w:val="005539EF"/>
    <w:rsid w:val="00553A82"/>
    <w:rsid w:val="005542BF"/>
    <w:rsid w:val="00554B77"/>
    <w:rsid w:val="00555085"/>
    <w:rsid w:val="0055508F"/>
    <w:rsid w:val="005563C4"/>
    <w:rsid w:val="00556B23"/>
    <w:rsid w:val="00561FD5"/>
    <w:rsid w:val="00562BD0"/>
    <w:rsid w:val="00562D9F"/>
    <w:rsid w:val="00562DC2"/>
    <w:rsid w:val="005631C1"/>
    <w:rsid w:val="005635EF"/>
    <w:rsid w:val="00563FE2"/>
    <w:rsid w:val="00564E66"/>
    <w:rsid w:val="0056559F"/>
    <w:rsid w:val="00565CF5"/>
    <w:rsid w:val="00565FC0"/>
    <w:rsid w:val="005662CF"/>
    <w:rsid w:val="00567609"/>
    <w:rsid w:val="00567C40"/>
    <w:rsid w:val="00570811"/>
    <w:rsid w:val="005716C4"/>
    <w:rsid w:val="005719CC"/>
    <w:rsid w:val="0057374A"/>
    <w:rsid w:val="0057488D"/>
    <w:rsid w:val="005757AE"/>
    <w:rsid w:val="00575DC2"/>
    <w:rsid w:val="00576351"/>
    <w:rsid w:val="00576CD7"/>
    <w:rsid w:val="00577455"/>
    <w:rsid w:val="005806F7"/>
    <w:rsid w:val="00581032"/>
    <w:rsid w:val="0058130F"/>
    <w:rsid w:val="005817D8"/>
    <w:rsid w:val="0058461F"/>
    <w:rsid w:val="00584CFC"/>
    <w:rsid w:val="00584E8C"/>
    <w:rsid w:val="00585F72"/>
    <w:rsid w:val="00586955"/>
    <w:rsid w:val="005873BE"/>
    <w:rsid w:val="00590692"/>
    <w:rsid w:val="00590703"/>
    <w:rsid w:val="00592556"/>
    <w:rsid w:val="00592EC4"/>
    <w:rsid w:val="0059362D"/>
    <w:rsid w:val="005948D1"/>
    <w:rsid w:val="00595DCC"/>
    <w:rsid w:val="00596189"/>
    <w:rsid w:val="00597636"/>
    <w:rsid w:val="005A0401"/>
    <w:rsid w:val="005A5C2B"/>
    <w:rsid w:val="005A7B4F"/>
    <w:rsid w:val="005B0735"/>
    <w:rsid w:val="005B0ECF"/>
    <w:rsid w:val="005B1CA0"/>
    <w:rsid w:val="005B1DE0"/>
    <w:rsid w:val="005B2610"/>
    <w:rsid w:val="005B361D"/>
    <w:rsid w:val="005B42B3"/>
    <w:rsid w:val="005B67B7"/>
    <w:rsid w:val="005B7B2A"/>
    <w:rsid w:val="005C0827"/>
    <w:rsid w:val="005C19AF"/>
    <w:rsid w:val="005C1A8F"/>
    <w:rsid w:val="005C23C2"/>
    <w:rsid w:val="005C255F"/>
    <w:rsid w:val="005C4BCB"/>
    <w:rsid w:val="005C4C11"/>
    <w:rsid w:val="005C595F"/>
    <w:rsid w:val="005C5AA3"/>
    <w:rsid w:val="005C6F40"/>
    <w:rsid w:val="005C778F"/>
    <w:rsid w:val="005D1E61"/>
    <w:rsid w:val="005D2B05"/>
    <w:rsid w:val="005D306F"/>
    <w:rsid w:val="005D65A6"/>
    <w:rsid w:val="005D67B0"/>
    <w:rsid w:val="005D6A63"/>
    <w:rsid w:val="005E04A4"/>
    <w:rsid w:val="005E104D"/>
    <w:rsid w:val="005E361E"/>
    <w:rsid w:val="005E40C3"/>
    <w:rsid w:val="005E4A5C"/>
    <w:rsid w:val="005E4CFC"/>
    <w:rsid w:val="005E4DD8"/>
    <w:rsid w:val="005E6B91"/>
    <w:rsid w:val="005E7B14"/>
    <w:rsid w:val="005E7D29"/>
    <w:rsid w:val="005F0118"/>
    <w:rsid w:val="005F033D"/>
    <w:rsid w:val="005F0705"/>
    <w:rsid w:val="005F0C2E"/>
    <w:rsid w:val="005F0C43"/>
    <w:rsid w:val="005F0F27"/>
    <w:rsid w:val="005F15F9"/>
    <w:rsid w:val="005F1F16"/>
    <w:rsid w:val="005F216F"/>
    <w:rsid w:val="005F361D"/>
    <w:rsid w:val="005F524F"/>
    <w:rsid w:val="005F6CCB"/>
    <w:rsid w:val="005F7B97"/>
    <w:rsid w:val="00602986"/>
    <w:rsid w:val="0060411B"/>
    <w:rsid w:val="0060680E"/>
    <w:rsid w:val="006079F4"/>
    <w:rsid w:val="006107DB"/>
    <w:rsid w:val="006110B7"/>
    <w:rsid w:val="00611F44"/>
    <w:rsid w:val="006145B6"/>
    <w:rsid w:val="00615511"/>
    <w:rsid w:val="006158E5"/>
    <w:rsid w:val="00616B8F"/>
    <w:rsid w:val="006233D0"/>
    <w:rsid w:val="0062527F"/>
    <w:rsid w:val="00625F6E"/>
    <w:rsid w:val="0062649C"/>
    <w:rsid w:val="00627A5B"/>
    <w:rsid w:val="00631091"/>
    <w:rsid w:val="006338CA"/>
    <w:rsid w:val="0063394D"/>
    <w:rsid w:val="00633C3B"/>
    <w:rsid w:val="00635C3E"/>
    <w:rsid w:val="00637805"/>
    <w:rsid w:val="00640FD2"/>
    <w:rsid w:val="006412D7"/>
    <w:rsid w:val="00641D92"/>
    <w:rsid w:val="00641DBA"/>
    <w:rsid w:val="0064413D"/>
    <w:rsid w:val="00645962"/>
    <w:rsid w:val="00645E44"/>
    <w:rsid w:val="00647401"/>
    <w:rsid w:val="00647E26"/>
    <w:rsid w:val="00650230"/>
    <w:rsid w:val="006510BE"/>
    <w:rsid w:val="00651597"/>
    <w:rsid w:val="00652753"/>
    <w:rsid w:val="00653148"/>
    <w:rsid w:val="00653717"/>
    <w:rsid w:val="006544F7"/>
    <w:rsid w:val="006558F2"/>
    <w:rsid w:val="00656697"/>
    <w:rsid w:val="006600E4"/>
    <w:rsid w:val="0066099C"/>
    <w:rsid w:val="00663867"/>
    <w:rsid w:val="00664D50"/>
    <w:rsid w:val="00665251"/>
    <w:rsid w:val="00665C53"/>
    <w:rsid w:val="00666EEA"/>
    <w:rsid w:val="00667143"/>
    <w:rsid w:val="006674DC"/>
    <w:rsid w:val="006719AE"/>
    <w:rsid w:val="00671A03"/>
    <w:rsid w:val="00673F25"/>
    <w:rsid w:val="006769E2"/>
    <w:rsid w:val="00680EB1"/>
    <w:rsid w:val="00681AC7"/>
    <w:rsid w:val="006823C9"/>
    <w:rsid w:val="0068652F"/>
    <w:rsid w:val="00690DBF"/>
    <w:rsid w:val="00691092"/>
    <w:rsid w:val="00691103"/>
    <w:rsid w:val="0069129C"/>
    <w:rsid w:val="0069218B"/>
    <w:rsid w:val="00693340"/>
    <w:rsid w:val="00693AAA"/>
    <w:rsid w:val="00693C84"/>
    <w:rsid w:val="00695080"/>
    <w:rsid w:val="006963A8"/>
    <w:rsid w:val="006A0CAF"/>
    <w:rsid w:val="006A2080"/>
    <w:rsid w:val="006A26D8"/>
    <w:rsid w:val="006A274A"/>
    <w:rsid w:val="006A2CA7"/>
    <w:rsid w:val="006A2FAB"/>
    <w:rsid w:val="006A32DE"/>
    <w:rsid w:val="006A3A0D"/>
    <w:rsid w:val="006B2E72"/>
    <w:rsid w:val="006B41E4"/>
    <w:rsid w:val="006B5166"/>
    <w:rsid w:val="006B60B1"/>
    <w:rsid w:val="006B6505"/>
    <w:rsid w:val="006B66B8"/>
    <w:rsid w:val="006C0A28"/>
    <w:rsid w:val="006C1F69"/>
    <w:rsid w:val="006C26F2"/>
    <w:rsid w:val="006C2FAE"/>
    <w:rsid w:val="006C3765"/>
    <w:rsid w:val="006C396B"/>
    <w:rsid w:val="006C5F63"/>
    <w:rsid w:val="006C753B"/>
    <w:rsid w:val="006D3679"/>
    <w:rsid w:val="006D3C7D"/>
    <w:rsid w:val="006D433D"/>
    <w:rsid w:val="006D4563"/>
    <w:rsid w:val="006D5549"/>
    <w:rsid w:val="006D5787"/>
    <w:rsid w:val="006D6966"/>
    <w:rsid w:val="006E046D"/>
    <w:rsid w:val="006E1BFA"/>
    <w:rsid w:val="006E3500"/>
    <w:rsid w:val="006E360B"/>
    <w:rsid w:val="006E49ED"/>
    <w:rsid w:val="006E506B"/>
    <w:rsid w:val="006E5D3F"/>
    <w:rsid w:val="006E73B6"/>
    <w:rsid w:val="006F0762"/>
    <w:rsid w:val="006F07DF"/>
    <w:rsid w:val="006F152B"/>
    <w:rsid w:val="006F2CA9"/>
    <w:rsid w:val="006F3F09"/>
    <w:rsid w:val="006F4F71"/>
    <w:rsid w:val="006F56EA"/>
    <w:rsid w:val="006F5C54"/>
    <w:rsid w:val="006F6039"/>
    <w:rsid w:val="006F7BD7"/>
    <w:rsid w:val="00700D14"/>
    <w:rsid w:val="007013E0"/>
    <w:rsid w:val="007054D4"/>
    <w:rsid w:val="00706AB1"/>
    <w:rsid w:val="0070726B"/>
    <w:rsid w:val="007073E1"/>
    <w:rsid w:val="00707B7C"/>
    <w:rsid w:val="00710DD5"/>
    <w:rsid w:val="00711BF2"/>
    <w:rsid w:val="00713318"/>
    <w:rsid w:val="00713C58"/>
    <w:rsid w:val="007151DC"/>
    <w:rsid w:val="00717318"/>
    <w:rsid w:val="007207E6"/>
    <w:rsid w:val="007226C6"/>
    <w:rsid w:val="00723C06"/>
    <w:rsid w:val="007261E6"/>
    <w:rsid w:val="00726513"/>
    <w:rsid w:val="00726BD8"/>
    <w:rsid w:val="007273B0"/>
    <w:rsid w:val="00730564"/>
    <w:rsid w:val="00730CDC"/>
    <w:rsid w:val="00732E5D"/>
    <w:rsid w:val="007333ED"/>
    <w:rsid w:val="007346F8"/>
    <w:rsid w:val="00735DF4"/>
    <w:rsid w:val="007362B9"/>
    <w:rsid w:val="00736B45"/>
    <w:rsid w:val="00736BE7"/>
    <w:rsid w:val="007372E5"/>
    <w:rsid w:val="00741840"/>
    <w:rsid w:val="00741CD2"/>
    <w:rsid w:val="00743692"/>
    <w:rsid w:val="00743825"/>
    <w:rsid w:val="00745569"/>
    <w:rsid w:val="007459A6"/>
    <w:rsid w:val="007466B7"/>
    <w:rsid w:val="007466CB"/>
    <w:rsid w:val="00746BA1"/>
    <w:rsid w:val="007522C1"/>
    <w:rsid w:val="00754392"/>
    <w:rsid w:val="00754CF6"/>
    <w:rsid w:val="00755BA5"/>
    <w:rsid w:val="007567E5"/>
    <w:rsid w:val="00757464"/>
    <w:rsid w:val="0075799D"/>
    <w:rsid w:val="00757A0F"/>
    <w:rsid w:val="0076257A"/>
    <w:rsid w:val="00762DC8"/>
    <w:rsid w:val="00764E8B"/>
    <w:rsid w:val="00766603"/>
    <w:rsid w:val="00766D0F"/>
    <w:rsid w:val="00771732"/>
    <w:rsid w:val="00771D1C"/>
    <w:rsid w:val="007747E0"/>
    <w:rsid w:val="00774BB2"/>
    <w:rsid w:val="00774FEB"/>
    <w:rsid w:val="00775D3B"/>
    <w:rsid w:val="00776A76"/>
    <w:rsid w:val="007807F2"/>
    <w:rsid w:val="0078131B"/>
    <w:rsid w:val="00781BBB"/>
    <w:rsid w:val="00782681"/>
    <w:rsid w:val="0078412C"/>
    <w:rsid w:val="0078438D"/>
    <w:rsid w:val="00784ABC"/>
    <w:rsid w:val="00785C19"/>
    <w:rsid w:val="007909E0"/>
    <w:rsid w:val="0079136C"/>
    <w:rsid w:val="00791A45"/>
    <w:rsid w:val="00792917"/>
    <w:rsid w:val="00792A6B"/>
    <w:rsid w:val="00793E5F"/>
    <w:rsid w:val="007942D1"/>
    <w:rsid w:val="007943B3"/>
    <w:rsid w:val="007953C5"/>
    <w:rsid w:val="007959F7"/>
    <w:rsid w:val="00796395"/>
    <w:rsid w:val="0079739A"/>
    <w:rsid w:val="007A18CB"/>
    <w:rsid w:val="007A31B2"/>
    <w:rsid w:val="007A49F1"/>
    <w:rsid w:val="007A51FC"/>
    <w:rsid w:val="007A6C21"/>
    <w:rsid w:val="007A6FE3"/>
    <w:rsid w:val="007A7195"/>
    <w:rsid w:val="007A73AE"/>
    <w:rsid w:val="007B04D2"/>
    <w:rsid w:val="007B0610"/>
    <w:rsid w:val="007B12A8"/>
    <w:rsid w:val="007B3871"/>
    <w:rsid w:val="007B7771"/>
    <w:rsid w:val="007B7E66"/>
    <w:rsid w:val="007C0361"/>
    <w:rsid w:val="007C06B4"/>
    <w:rsid w:val="007C0CD0"/>
    <w:rsid w:val="007C13CE"/>
    <w:rsid w:val="007C24B3"/>
    <w:rsid w:val="007C3D82"/>
    <w:rsid w:val="007C4937"/>
    <w:rsid w:val="007C5C8A"/>
    <w:rsid w:val="007D0A35"/>
    <w:rsid w:val="007D130F"/>
    <w:rsid w:val="007D2E18"/>
    <w:rsid w:val="007D39B1"/>
    <w:rsid w:val="007D3C1D"/>
    <w:rsid w:val="007D3D9F"/>
    <w:rsid w:val="007D42A4"/>
    <w:rsid w:val="007E08F3"/>
    <w:rsid w:val="007E0E7B"/>
    <w:rsid w:val="007E150E"/>
    <w:rsid w:val="007E2B08"/>
    <w:rsid w:val="007E2FED"/>
    <w:rsid w:val="007E4893"/>
    <w:rsid w:val="007E5C68"/>
    <w:rsid w:val="007E5CED"/>
    <w:rsid w:val="007F12B7"/>
    <w:rsid w:val="007F1FD3"/>
    <w:rsid w:val="007F4412"/>
    <w:rsid w:val="007F4428"/>
    <w:rsid w:val="007F5478"/>
    <w:rsid w:val="007F5F3F"/>
    <w:rsid w:val="007F72FC"/>
    <w:rsid w:val="00800473"/>
    <w:rsid w:val="00801A38"/>
    <w:rsid w:val="00801CB0"/>
    <w:rsid w:val="0080236D"/>
    <w:rsid w:val="00804DF9"/>
    <w:rsid w:val="00805425"/>
    <w:rsid w:val="00805658"/>
    <w:rsid w:val="0080653C"/>
    <w:rsid w:val="00807D17"/>
    <w:rsid w:val="008111C5"/>
    <w:rsid w:val="00811335"/>
    <w:rsid w:val="0081296D"/>
    <w:rsid w:val="008129B6"/>
    <w:rsid w:val="00813B99"/>
    <w:rsid w:val="00815610"/>
    <w:rsid w:val="00816425"/>
    <w:rsid w:val="00820716"/>
    <w:rsid w:val="00820DB3"/>
    <w:rsid w:val="00823B08"/>
    <w:rsid w:val="00825990"/>
    <w:rsid w:val="008264F0"/>
    <w:rsid w:val="00827AD0"/>
    <w:rsid w:val="00827FD8"/>
    <w:rsid w:val="00830CDB"/>
    <w:rsid w:val="00830FB9"/>
    <w:rsid w:val="0083320D"/>
    <w:rsid w:val="00834997"/>
    <w:rsid w:val="00835A63"/>
    <w:rsid w:val="00835C20"/>
    <w:rsid w:val="00835D56"/>
    <w:rsid w:val="008360F2"/>
    <w:rsid w:val="00840066"/>
    <w:rsid w:val="0084035C"/>
    <w:rsid w:val="008407B4"/>
    <w:rsid w:val="0084080D"/>
    <w:rsid w:val="008419CB"/>
    <w:rsid w:val="0084202A"/>
    <w:rsid w:val="00842F18"/>
    <w:rsid w:val="00844DD7"/>
    <w:rsid w:val="008476FF"/>
    <w:rsid w:val="00847DD0"/>
    <w:rsid w:val="00851F20"/>
    <w:rsid w:val="0085200A"/>
    <w:rsid w:val="0085277F"/>
    <w:rsid w:val="00853B71"/>
    <w:rsid w:val="008540E7"/>
    <w:rsid w:val="00854F46"/>
    <w:rsid w:val="0085635B"/>
    <w:rsid w:val="00857212"/>
    <w:rsid w:val="00860351"/>
    <w:rsid w:val="00861B69"/>
    <w:rsid w:val="00862444"/>
    <w:rsid w:val="0086475E"/>
    <w:rsid w:val="008651B8"/>
    <w:rsid w:val="008666AE"/>
    <w:rsid w:val="00866CF3"/>
    <w:rsid w:val="00866DA5"/>
    <w:rsid w:val="00871045"/>
    <w:rsid w:val="008735B2"/>
    <w:rsid w:val="00877896"/>
    <w:rsid w:val="00877E52"/>
    <w:rsid w:val="008806C6"/>
    <w:rsid w:val="00881FD5"/>
    <w:rsid w:val="00882E2A"/>
    <w:rsid w:val="00883611"/>
    <w:rsid w:val="00883A50"/>
    <w:rsid w:val="00887377"/>
    <w:rsid w:val="0088789A"/>
    <w:rsid w:val="008906B9"/>
    <w:rsid w:val="00891071"/>
    <w:rsid w:val="00891C56"/>
    <w:rsid w:val="008946BA"/>
    <w:rsid w:val="00895118"/>
    <w:rsid w:val="00895450"/>
    <w:rsid w:val="00896B59"/>
    <w:rsid w:val="008971FB"/>
    <w:rsid w:val="008A170E"/>
    <w:rsid w:val="008A1787"/>
    <w:rsid w:val="008A1BA4"/>
    <w:rsid w:val="008A2A64"/>
    <w:rsid w:val="008A2E18"/>
    <w:rsid w:val="008A49C5"/>
    <w:rsid w:val="008B0DCD"/>
    <w:rsid w:val="008B116B"/>
    <w:rsid w:val="008B3A84"/>
    <w:rsid w:val="008B565F"/>
    <w:rsid w:val="008B71B2"/>
    <w:rsid w:val="008B75C7"/>
    <w:rsid w:val="008C051D"/>
    <w:rsid w:val="008C13CF"/>
    <w:rsid w:val="008C1635"/>
    <w:rsid w:val="008C3870"/>
    <w:rsid w:val="008C5987"/>
    <w:rsid w:val="008C62EB"/>
    <w:rsid w:val="008C6979"/>
    <w:rsid w:val="008C6C49"/>
    <w:rsid w:val="008D1284"/>
    <w:rsid w:val="008D41EE"/>
    <w:rsid w:val="008D4783"/>
    <w:rsid w:val="008D4CF3"/>
    <w:rsid w:val="008D4F1B"/>
    <w:rsid w:val="008D5593"/>
    <w:rsid w:val="008D6353"/>
    <w:rsid w:val="008D64A1"/>
    <w:rsid w:val="008D6DAD"/>
    <w:rsid w:val="008D74CD"/>
    <w:rsid w:val="008E0088"/>
    <w:rsid w:val="008E08DA"/>
    <w:rsid w:val="008E2350"/>
    <w:rsid w:val="008E4AD2"/>
    <w:rsid w:val="008E687D"/>
    <w:rsid w:val="008F1447"/>
    <w:rsid w:val="008F1649"/>
    <w:rsid w:val="008F185F"/>
    <w:rsid w:val="008F1ABD"/>
    <w:rsid w:val="008F4238"/>
    <w:rsid w:val="008F465F"/>
    <w:rsid w:val="008F6B51"/>
    <w:rsid w:val="008F7981"/>
    <w:rsid w:val="008F7AE5"/>
    <w:rsid w:val="0090016E"/>
    <w:rsid w:val="00901A28"/>
    <w:rsid w:val="00902CEE"/>
    <w:rsid w:val="00903EC6"/>
    <w:rsid w:val="009052E3"/>
    <w:rsid w:val="00905F9D"/>
    <w:rsid w:val="00906CC6"/>
    <w:rsid w:val="00906F63"/>
    <w:rsid w:val="00907581"/>
    <w:rsid w:val="00907A39"/>
    <w:rsid w:val="00910135"/>
    <w:rsid w:val="00911D68"/>
    <w:rsid w:val="009127FE"/>
    <w:rsid w:val="00912BD3"/>
    <w:rsid w:val="009132CA"/>
    <w:rsid w:val="009136A5"/>
    <w:rsid w:val="009138F7"/>
    <w:rsid w:val="00916140"/>
    <w:rsid w:val="00920466"/>
    <w:rsid w:val="00921FC0"/>
    <w:rsid w:val="00925243"/>
    <w:rsid w:val="00925684"/>
    <w:rsid w:val="00925D71"/>
    <w:rsid w:val="009301A0"/>
    <w:rsid w:val="00930CD3"/>
    <w:rsid w:val="00933007"/>
    <w:rsid w:val="009340A4"/>
    <w:rsid w:val="009356CC"/>
    <w:rsid w:val="009360B2"/>
    <w:rsid w:val="00936E95"/>
    <w:rsid w:val="0094182F"/>
    <w:rsid w:val="0094226F"/>
    <w:rsid w:val="0094390E"/>
    <w:rsid w:val="0094460D"/>
    <w:rsid w:val="009512C1"/>
    <w:rsid w:val="00954536"/>
    <w:rsid w:val="00956B0C"/>
    <w:rsid w:val="009574AB"/>
    <w:rsid w:val="00957F40"/>
    <w:rsid w:val="0096240D"/>
    <w:rsid w:val="009627D2"/>
    <w:rsid w:val="00964437"/>
    <w:rsid w:val="00965E55"/>
    <w:rsid w:val="009661C9"/>
    <w:rsid w:val="00967B73"/>
    <w:rsid w:val="009706CE"/>
    <w:rsid w:val="0097080F"/>
    <w:rsid w:val="00970E8A"/>
    <w:rsid w:val="00971EFB"/>
    <w:rsid w:val="00971F63"/>
    <w:rsid w:val="00972F7C"/>
    <w:rsid w:val="00973B95"/>
    <w:rsid w:val="00974210"/>
    <w:rsid w:val="009742F4"/>
    <w:rsid w:val="00974DEA"/>
    <w:rsid w:val="00975328"/>
    <w:rsid w:val="00975FA0"/>
    <w:rsid w:val="0097651B"/>
    <w:rsid w:val="00976AC3"/>
    <w:rsid w:val="00976BCF"/>
    <w:rsid w:val="00980365"/>
    <w:rsid w:val="00982367"/>
    <w:rsid w:val="009832CD"/>
    <w:rsid w:val="0098479E"/>
    <w:rsid w:val="00984D45"/>
    <w:rsid w:val="00985927"/>
    <w:rsid w:val="00990F0F"/>
    <w:rsid w:val="00991ED1"/>
    <w:rsid w:val="0099350E"/>
    <w:rsid w:val="00997434"/>
    <w:rsid w:val="009A60B4"/>
    <w:rsid w:val="009A6158"/>
    <w:rsid w:val="009A64E9"/>
    <w:rsid w:val="009B010B"/>
    <w:rsid w:val="009B0A8A"/>
    <w:rsid w:val="009B484D"/>
    <w:rsid w:val="009B527E"/>
    <w:rsid w:val="009B5C86"/>
    <w:rsid w:val="009B6A74"/>
    <w:rsid w:val="009C2EAE"/>
    <w:rsid w:val="009C4EE6"/>
    <w:rsid w:val="009C5175"/>
    <w:rsid w:val="009C65AE"/>
    <w:rsid w:val="009D02A5"/>
    <w:rsid w:val="009D0E02"/>
    <w:rsid w:val="009D10D9"/>
    <w:rsid w:val="009D196F"/>
    <w:rsid w:val="009D1FA8"/>
    <w:rsid w:val="009D3472"/>
    <w:rsid w:val="009D3A17"/>
    <w:rsid w:val="009D54F1"/>
    <w:rsid w:val="009D5F80"/>
    <w:rsid w:val="009D6448"/>
    <w:rsid w:val="009E0BB8"/>
    <w:rsid w:val="009E0EBA"/>
    <w:rsid w:val="009E15EB"/>
    <w:rsid w:val="009E195F"/>
    <w:rsid w:val="009E2250"/>
    <w:rsid w:val="009E530B"/>
    <w:rsid w:val="009E66BB"/>
    <w:rsid w:val="009E73BC"/>
    <w:rsid w:val="009F036F"/>
    <w:rsid w:val="009F1CB0"/>
    <w:rsid w:val="009F1CC3"/>
    <w:rsid w:val="009F2517"/>
    <w:rsid w:val="009F3250"/>
    <w:rsid w:val="009F3B55"/>
    <w:rsid w:val="009F5988"/>
    <w:rsid w:val="009F6028"/>
    <w:rsid w:val="009F6433"/>
    <w:rsid w:val="00A01B0E"/>
    <w:rsid w:val="00A01FF4"/>
    <w:rsid w:val="00A032D8"/>
    <w:rsid w:val="00A06B04"/>
    <w:rsid w:val="00A06EE0"/>
    <w:rsid w:val="00A07260"/>
    <w:rsid w:val="00A073E9"/>
    <w:rsid w:val="00A075C8"/>
    <w:rsid w:val="00A10F17"/>
    <w:rsid w:val="00A11365"/>
    <w:rsid w:val="00A12165"/>
    <w:rsid w:val="00A12791"/>
    <w:rsid w:val="00A131CF"/>
    <w:rsid w:val="00A163FB"/>
    <w:rsid w:val="00A1668A"/>
    <w:rsid w:val="00A16AF2"/>
    <w:rsid w:val="00A179B4"/>
    <w:rsid w:val="00A17AA2"/>
    <w:rsid w:val="00A21A84"/>
    <w:rsid w:val="00A21E6C"/>
    <w:rsid w:val="00A24A0B"/>
    <w:rsid w:val="00A26EE6"/>
    <w:rsid w:val="00A277C2"/>
    <w:rsid w:val="00A27E45"/>
    <w:rsid w:val="00A307E5"/>
    <w:rsid w:val="00A30B46"/>
    <w:rsid w:val="00A325F2"/>
    <w:rsid w:val="00A3332D"/>
    <w:rsid w:val="00A35C33"/>
    <w:rsid w:val="00A4015D"/>
    <w:rsid w:val="00A40A6A"/>
    <w:rsid w:val="00A42B1B"/>
    <w:rsid w:val="00A446CB"/>
    <w:rsid w:val="00A46F91"/>
    <w:rsid w:val="00A5123F"/>
    <w:rsid w:val="00A518F8"/>
    <w:rsid w:val="00A51EFE"/>
    <w:rsid w:val="00A524C9"/>
    <w:rsid w:val="00A52EE5"/>
    <w:rsid w:val="00A56928"/>
    <w:rsid w:val="00A570A0"/>
    <w:rsid w:val="00A619AB"/>
    <w:rsid w:val="00A61ACD"/>
    <w:rsid w:val="00A61B43"/>
    <w:rsid w:val="00A631AF"/>
    <w:rsid w:val="00A71439"/>
    <w:rsid w:val="00A718ED"/>
    <w:rsid w:val="00A747B9"/>
    <w:rsid w:val="00A75FAF"/>
    <w:rsid w:val="00A76A75"/>
    <w:rsid w:val="00A77627"/>
    <w:rsid w:val="00A803AE"/>
    <w:rsid w:val="00A80EFC"/>
    <w:rsid w:val="00A8167E"/>
    <w:rsid w:val="00A81A79"/>
    <w:rsid w:val="00A84117"/>
    <w:rsid w:val="00A84872"/>
    <w:rsid w:val="00A84F9C"/>
    <w:rsid w:val="00A8756F"/>
    <w:rsid w:val="00A93CC7"/>
    <w:rsid w:val="00A93E0C"/>
    <w:rsid w:val="00A93EBD"/>
    <w:rsid w:val="00A93F1A"/>
    <w:rsid w:val="00A9508B"/>
    <w:rsid w:val="00A967AD"/>
    <w:rsid w:val="00A96C5E"/>
    <w:rsid w:val="00AA0571"/>
    <w:rsid w:val="00AA1698"/>
    <w:rsid w:val="00AA2B86"/>
    <w:rsid w:val="00AA3EA3"/>
    <w:rsid w:val="00AA668D"/>
    <w:rsid w:val="00AA6A28"/>
    <w:rsid w:val="00AB1478"/>
    <w:rsid w:val="00AB320F"/>
    <w:rsid w:val="00AB3236"/>
    <w:rsid w:val="00AB4085"/>
    <w:rsid w:val="00AB4B55"/>
    <w:rsid w:val="00AB4C73"/>
    <w:rsid w:val="00AC018F"/>
    <w:rsid w:val="00AC07FA"/>
    <w:rsid w:val="00AC0FDC"/>
    <w:rsid w:val="00AC21B2"/>
    <w:rsid w:val="00AC2701"/>
    <w:rsid w:val="00AC36AB"/>
    <w:rsid w:val="00AC550F"/>
    <w:rsid w:val="00AC57A6"/>
    <w:rsid w:val="00AC5A5D"/>
    <w:rsid w:val="00AC7B35"/>
    <w:rsid w:val="00AD22B3"/>
    <w:rsid w:val="00AD2586"/>
    <w:rsid w:val="00AD258A"/>
    <w:rsid w:val="00AD2653"/>
    <w:rsid w:val="00AD489A"/>
    <w:rsid w:val="00AD63F0"/>
    <w:rsid w:val="00AD6DFD"/>
    <w:rsid w:val="00AE021E"/>
    <w:rsid w:val="00AE4EFC"/>
    <w:rsid w:val="00AE6499"/>
    <w:rsid w:val="00AE70AF"/>
    <w:rsid w:val="00AE739C"/>
    <w:rsid w:val="00AF0BB2"/>
    <w:rsid w:val="00AF13D8"/>
    <w:rsid w:val="00AF1EC0"/>
    <w:rsid w:val="00AF34D6"/>
    <w:rsid w:val="00AF41A6"/>
    <w:rsid w:val="00AF5E47"/>
    <w:rsid w:val="00AF617B"/>
    <w:rsid w:val="00AF6394"/>
    <w:rsid w:val="00AF6CF1"/>
    <w:rsid w:val="00AF727B"/>
    <w:rsid w:val="00AF7D62"/>
    <w:rsid w:val="00B03021"/>
    <w:rsid w:val="00B03EA9"/>
    <w:rsid w:val="00B04D5A"/>
    <w:rsid w:val="00B05307"/>
    <w:rsid w:val="00B05BDB"/>
    <w:rsid w:val="00B06874"/>
    <w:rsid w:val="00B07E7F"/>
    <w:rsid w:val="00B1030F"/>
    <w:rsid w:val="00B10B7A"/>
    <w:rsid w:val="00B10CEA"/>
    <w:rsid w:val="00B13278"/>
    <w:rsid w:val="00B13E31"/>
    <w:rsid w:val="00B13F35"/>
    <w:rsid w:val="00B14FB5"/>
    <w:rsid w:val="00B15AF5"/>
    <w:rsid w:val="00B15B91"/>
    <w:rsid w:val="00B15C85"/>
    <w:rsid w:val="00B16E3E"/>
    <w:rsid w:val="00B17F0D"/>
    <w:rsid w:val="00B20455"/>
    <w:rsid w:val="00B20527"/>
    <w:rsid w:val="00B230E7"/>
    <w:rsid w:val="00B2354B"/>
    <w:rsid w:val="00B24894"/>
    <w:rsid w:val="00B25CA6"/>
    <w:rsid w:val="00B309CF"/>
    <w:rsid w:val="00B31EEC"/>
    <w:rsid w:val="00B321BB"/>
    <w:rsid w:val="00B34768"/>
    <w:rsid w:val="00B347CB"/>
    <w:rsid w:val="00B36DB3"/>
    <w:rsid w:val="00B36DE8"/>
    <w:rsid w:val="00B37B49"/>
    <w:rsid w:val="00B37B94"/>
    <w:rsid w:val="00B401C9"/>
    <w:rsid w:val="00B40A58"/>
    <w:rsid w:val="00B411ED"/>
    <w:rsid w:val="00B417D9"/>
    <w:rsid w:val="00B42395"/>
    <w:rsid w:val="00B43F6C"/>
    <w:rsid w:val="00B44284"/>
    <w:rsid w:val="00B44B0C"/>
    <w:rsid w:val="00B44B3E"/>
    <w:rsid w:val="00B476D4"/>
    <w:rsid w:val="00B53793"/>
    <w:rsid w:val="00B56319"/>
    <w:rsid w:val="00B56E33"/>
    <w:rsid w:val="00B61664"/>
    <w:rsid w:val="00B618FF"/>
    <w:rsid w:val="00B62DE2"/>
    <w:rsid w:val="00B63EE8"/>
    <w:rsid w:val="00B65718"/>
    <w:rsid w:val="00B6585E"/>
    <w:rsid w:val="00B673C3"/>
    <w:rsid w:val="00B67CA3"/>
    <w:rsid w:val="00B71F94"/>
    <w:rsid w:val="00B73B1F"/>
    <w:rsid w:val="00B75900"/>
    <w:rsid w:val="00B7654B"/>
    <w:rsid w:val="00B76FF3"/>
    <w:rsid w:val="00B77741"/>
    <w:rsid w:val="00B8014F"/>
    <w:rsid w:val="00B80E1A"/>
    <w:rsid w:val="00B82E42"/>
    <w:rsid w:val="00B8303F"/>
    <w:rsid w:val="00B86E17"/>
    <w:rsid w:val="00B87242"/>
    <w:rsid w:val="00B909C1"/>
    <w:rsid w:val="00B90A52"/>
    <w:rsid w:val="00B92D53"/>
    <w:rsid w:val="00B95FA1"/>
    <w:rsid w:val="00BA0870"/>
    <w:rsid w:val="00BA1520"/>
    <w:rsid w:val="00BA2A35"/>
    <w:rsid w:val="00BA3F47"/>
    <w:rsid w:val="00BA5499"/>
    <w:rsid w:val="00BA5D95"/>
    <w:rsid w:val="00BA6041"/>
    <w:rsid w:val="00BA62A7"/>
    <w:rsid w:val="00BA645B"/>
    <w:rsid w:val="00BA6C77"/>
    <w:rsid w:val="00BA6F65"/>
    <w:rsid w:val="00BB02C1"/>
    <w:rsid w:val="00BB09E5"/>
    <w:rsid w:val="00BB0A1E"/>
    <w:rsid w:val="00BB0E46"/>
    <w:rsid w:val="00BB2273"/>
    <w:rsid w:val="00BB34A2"/>
    <w:rsid w:val="00BB3FD4"/>
    <w:rsid w:val="00BB4F9C"/>
    <w:rsid w:val="00BB75B4"/>
    <w:rsid w:val="00BC0AE7"/>
    <w:rsid w:val="00BC567F"/>
    <w:rsid w:val="00BC5E59"/>
    <w:rsid w:val="00BC7C9E"/>
    <w:rsid w:val="00BD2155"/>
    <w:rsid w:val="00BD37FB"/>
    <w:rsid w:val="00BD5A1F"/>
    <w:rsid w:val="00BE03A1"/>
    <w:rsid w:val="00BE0EFC"/>
    <w:rsid w:val="00BE1262"/>
    <w:rsid w:val="00BE20E5"/>
    <w:rsid w:val="00BE2D6F"/>
    <w:rsid w:val="00BE59B6"/>
    <w:rsid w:val="00BF06CD"/>
    <w:rsid w:val="00BF0EB1"/>
    <w:rsid w:val="00BF0F2E"/>
    <w:rsid w:val="00BF163E"/>
    <w:rsid w:val="00BF26DE"/>
    <w:rsid w:val="00BF49F8"/>
    <w:rsid w:val="00BF521C"/>
    <w:rsid w:val="00C001A3"/>
    <w:rsid w:val="00C0157E"/>
    <w:rsid w:val="00C01B9F"/>
    <w:rsid w:val="00C02AE9"/>
    <w:rsid w:val="00C032A0"/>
    <w:rsid w:val="00C036B0"/>
    <w:rsid w:val="00C05738"/>
    <w:rsid w:val="00C058F1"/>
    <w:rsid w:val="00C05EDC"/>
    <w:rsid w:val="00C07334"/>
    <w:rsid w:val="00C07E3D"/>
    <w:rsid w:val="00C113B8"/>
    <w:rsid w:val="00C11904"/>
    <w:rsid w:val="00C1249C"/>
    <w:rsid w:val="00C135AC"/>
    <w:rsid w:val="00C14020"/>
    <w:rsid w:val="00C157CA"/>
    <w:rsid w:val="00C1583C"/>
    <w:rsid w:val="00C16899"/>
    <w:rsid w:val="00C179ED"/>
    <w:rsid w:val="00C17A85"/>
    <w:rsid w:val="00C17A87"/>
    <w:rsid w:val="00C17AFD"/>
    <w:rsid w:val="00C20480"/>
    <w:rsid w:val="00C21370"/>
    <w:rsid w:val="00C2157F"/>
    <w:rsid w:val="00C236FA"/>
    <w:rsid w:val="00C24C7A"/>
    <w:rsid w:val="00C306DE"/>
    <w:rsid w:val="00C30E26"/>
    <w:rsid w:val="00C314CA"/>
    <w:rsid w:val="00C3161B"/>
    <w:rsid w:val="00C33C92"/>
    <w:rsid w:val="00C3560B"/>
    <w:rsid w:val="00C35D78"/>
    <w:rsid w:val="00C3714F"/>
    <w:rsid w:val="00C374DE"/>
    <w:rsid w:val="00C377C6"/>
    <w:rsid w:val="00C43010"/>
    <w:rsid w:val="00C435F3"/>
    <w:rsid w:val="00C43C4C"/>
    <w:rsid w:val="00C443CC"/>
    <w:rsid w:val="00C461F1"/>
    <w:rsid w:val="00C46211"/>
    <w:rsid w:val="00C46605"/>
    <w:rsid w:val="00C469D2"/>
    <w:rsid w:val="00C46BFB"/>
    <w:rsid w:val="00C46CB8"/>
    <w:rsid w:val="00C50218"/>
    <w:rsid w:val="00C542DB"/>
    <w:rsid w:val="00C54B21"/>
    <w:rsid w:val="00C54F8C"/>
    <w:rsid w:val="00C55307"/>
    <w:rsid w:val="00C56BB7"/>
    <w:rsid w:val="00C57012"/>
    <w:rsid w:val="00C573AA"/>
    <w:rsid w:val="00C616C1"/>
    <w:rsid w:val="00C62BB0"/>
    <w:rsid w:val="00C63E12"/>
    <w:rsid w:val="00C65F65"/>
    <w:rsid w:val="00C660F2"/>
    <w:rsid w:val="00C701C1"/>
    <w:rsid w:val="00C70224"/>
    <w:rsid w:val="00C70502"/>
    <w:rsid w:val="00C716AB"/>
    <w:rsid w:val="00C71F6D"/>
    <w:rsid w:val="00C7202E"/>
    <w:rsid w:val="00C7415F"/>
    <w:rsid w:val="00C75866"/>
    <w:rsid w:val="00C758A2"/>
    <w:rsid w:val="00C83371"/>
    <w:rsid w:val="00C843BA"/>
    <w:rsid w:val="00C87B44"/>
    <w:rsid w:val="00C92191"/>
    <w:rsid w:val="00C922C2"/>
    <w:rsid w:val="00C9409F"/>
    <w:rsid w:val="00C94B1A"/>
    <w:rsid w:val="00C94CFF"/>
    <w:rsid w:val="00C95022"/>
    <w:rsid w:val="00C95355"/>
    <w:rsid w:val="00C96104"/>
    <w:rsid w:val="00CA0C24"/>
    <w:rsid w:val="00CA1497"/>
    <w:rsid w:val="00CA1B65"/>
    <w:rsid w:val="00CA226F"/>
    <w:rsid w:val="00CA5B67"/>
    <w:rsid w:val="00CA65ED"/>
    <w:rsid w:val="00CB06CF"/>
    <w:rsid w:val="00CB13F4"/>
    <w:rsid w:val="00CB149A"/>
    <w:rsid w:val="00CB2D75"/>
    <w:rsid w:val="00CB3215"/>
    <w:rsid w:val="00CB45B9"/>
    <w:rsid w:val="00CB5FED"/>
    <w:rsid w:val="00CB7570"/>
    <w:rsid w:val="00CB78E9"/>
    <w:rsid w:val="00CB7A6B"/>
    <w:rsid w:val="00CC0DCE"/>
    <w:rsid w:val="00CC159D"/>
    <w:rsid w:val="00CC22E9"/>
    <w:rsid w:val="00CC3274"/>
    <w:rsid w:val="00CC52A9"/>
    <w:rsid w:val="00CC6258"/>
    <w:rsid w:val="00CC72C7"/>
    <w:rsid w:val="00CD4052"/>
    <w:rsid w:val="00CD4EF7"/>
    <w:rsid w:val="00CD6234"/>
    <w:rsid w:val="00CD67BF"/>
    <w:rsid w:val="00CD7920"/>
    <w:rsid w:val="00CE19EB"/>
    <w:rsid w:val="00CE2336"/>
    <w:rsid w:val="00CE37FD"/>
    <w:rsid w:val="00CE49C4"/>
    <w:rsid w:val="00CE5024"/>
    <w:rsid w:val="00CF031D"/>
    <w:rsid w:val="00CF08F5"/>
    <w:rsid w:val="00CF0BE5"/>
    <w:rsid w:val="00CF1F51"/>
    <w:rsid w:val="00CF271D"/>
    <w:rsid w:val="00CF2D95"/>
    <w:rsid w:val="00CF4277"/>
    <w:rsid w:val="00CF4306"/>
    <w:rsid w:val="00D01B35"/>
    <w:rsid w:val="00D021CD"/>
    <w:rsid w:val="00D02B5A"/>
    <w:rsid w:val="00D063A6"/>
    <w:rsid w:val="00D076A8"/>
    <w:rsid w:val="00D077A5"/>
    <w:rsid w:val="00D07F0B"/>
    <w:rsid w:val="00D13595"/>
    <w:rsid w:val="00D14DA8"/>
    <w:rsid w:val="00D14F2F"/>
    <w:rsid w:val="00D15454"/>
    <w:rsid w:val="00D15725"/>
    <w:rsid w:val="00D1598C"/>
    <w:rsid w:val="00D15F88"/>
    <w:rsid w:val="00D17BCB"/>
    <w:rsid w:val="00D20136"/>
    <w:rsid w:val="00D20A40"/>
    <w:rsid w:val="00D263A0"/>
    <w:rsid w:val="00D3037D"/>
    <w:rsid w:val="00D31123"/>
    <w:rsid w:val="00D314F0"/>
    <w:rsid w:val="00D3796F"/>
    <w:rsid w:val="00D37DCB"/>
    <w:rsid w:val="00D408C5"/>
    <w:rsid w:val="00D418D5"/>
    <w:rsid w:val="00D42ECE"/>
    <w:rsid w:val="00D4567C"/>
    <w:rsid w:val="00D47404"/>
    <w:rsid w:val="00D47520"/>
    <w:rsid w:val="00D51C31"/>
    <w:rsid w:val="00D52E08"/>
    <w:rsid w:val="00D53A29"/>
    <w:rsid w:val="00D53FFB"/>
    <w:rsid w:val="00D55AD9"/>
    <w:rsid w:val="00D55F2E"/>
    <w:rsid w:val="00D567A1"/>
    <w:rsid w:val="00D60192"/>
    <w:rsid w:val="00D61F67"/>
    <w:rsid w:val="00D6393F"/>
    <w:rsid w:val="00D639A5"/>
    <w:rsid w:val="00D63CCA"/>
    <w:rsid w:val="00D66FEF"/>
    <w:rsid w:val="00D674F2"/>
    <w:rsid w:val="00D72A20"/>
    <w:rsid w:val="00D74E9F"/>
    <w:rsid w:val="00D77BE9"/>
    <w:rsid w:val="00D8123D"/>
    <w:rsid w:val="00D815C5"/>
    <w:rsid w:val="00D81FA4"/>
    <w:rsid w:val="00D84374"/>
    <w:rsid w:val="00D843DD"/>
    <w:rsid w:val="00D86409"/>
    <w:rsid w:val="00D86D68"/>
    <w:rsid w:val="00D8703C"/>
    <w:rsid w:val="00D87437"/>
    <w:rsid w:val="00D87822"/>
    <w:rsid w:val="00D87D89"/>
    <w:rsid w:val="00D90110"/>
    <w:rsid w:val="00D90BB5"/>
    <w:rsid w:val="00D917A8"/>
    <w:rsid w:val="00D94094"/>
    <w:rsid w:val="00D9625D"/>
    <w:rsid w:val="00D963D8"/>
    <w:rsid w:val="00D967AD"/>
    <w:rsid w:val="00D9760C"/>
    <w:rsid w:val="00D97E10"/>
    <w:rsid w:val="00DA063C"/>
    <w:rsid w:val="00DA097E"/>
    <w:rsid w:val="00DA099B"/>
    <w:rsid w:val="00DA2087"/>
    <w:rsid w:val="00DA30EA"/>
    <w:rsid w:val="00DA3660"/>
    <w:rsid w:val="00DA5400"/>
    <w:rsid w:val="00DA5637"/>
    <w:rsid w:val="00DA565E"/>
    <w:rsid w:val="00DA793F"/>
    <w:rsid w:val="00DB1D0A"/>
    <w:rsid w:val="00DB597C"/>
    <w:rsid w:val="00DB5B39"/>
    <w:rsid w:val="00DB659F"/>
    <w:rsid w:val="00DB7978"/>
    <w:rsid w:val="00DC12E5"/>
    <w:rsid w:val="00DC40E0"/>
    <w:rsid w:val="00DC5490"/>
    <w:rsid w:val="00DC5765"/>
    <w:rsid w:val="00DD10FE"/>
    <w:rsid w:val="00DD191D"/>
    <w:rsid w:val="00DD23F6"/>
    <w:rsid w:val="00DD2661"/>
    <w:rsid w:val="00DD403A"/>
    <w:rsid w:val="00DD6212"/>
    <w:rsid w:val="00DD6670"/>
    <w:rsid w:val="00DD7D18"/>
    <w:rsid w:val="00DE0A8B"/>
    <w:rsid w:val="00DE1764"/>
    <w:rsid w:val="00DE1776"/>
    <w:rsid w:val="00DE2274"/>
    <w:rsid w:val="00DE3F0E"/>
    <w:rsid w:val="00DE5196"/>
    <w:rsid w:val="00DE6ACC"/>
    <w:rsid w:val="00DE6F96"/>
    <w:rsid w:val="00DF0668"/>
    <w:rsid w:val="00DF47AC"/>
    <w:rsid w:val="00DF4F2D"/>
    <w:rsid w:val="00DF7F55"/>
    <w:rsid w:val="00E01A9B"/>
    <w:rsid w:val="00E04BA3"/>
    <w:rsid w:val="00E073CA"/>
    <w:rsid w:val="00E07775"/>
    <w:rsid w:val="00E10C62"/>
    <w:rsid w:val="00E116F6"/>
    <w:rsid w:val="00E11862"/>
    <w:rsid w:val="00E12C54"/>
    <w:rsid w:val="00E13423"/>
    <w:rsid w:val="00E1400E"/>
    <w:rsid w:val="00E146F8"/>
    <w:rsid w:val="00E17C95"/>
    <w:rsid w:val="00E21634"/>
    <w:rsid w:val="00E23147"/>
    <w:rsid w:val="00E23976"/>
    <w:rsid w:val="00E24215"/>
    <w:rsid w:val="00E271B1"/>
    <w:rsid w:val="00E307C4"/>
    <w:rsid w:val="00E32E76"/>
    <w:rsid w:val="00E330A8"/>
    <w:rsid w:val="00E340E9"/>
    <w:rsid w:val="00E34732"/>
    <w:rsid w:val="00E34D6B"/>
    <w:rsid w:val="00E36B3B"/>
    <w:rsid w:val="00E36F5F"/>
    <w:rsid w:val="00E42CB2"/>
    <w:rsid w:val="00E44000"/>
    <w:rsid w:val="00E4435E"/>
    <w:rsid w:val="00E449DF"/>
    <w:rsid w:val="00E45488"/>
    <w:rsid w:val="00E46E36"/>
    <w:rsid w:val="00E507B6"/>
    <w:rsid w:val="00E51145"/>
    <w:rsid w:val="00E527A0"/>
    <w:rsid w:val="00E53057"/>
    <w:rsid w:val="00E53245"/>
    <w:rsid w:val="00E535F8"/>
    <w:rsid w:val="00E536AA"/>
    <w:rsid w:val="00E56007"/>
    <w:rsid w:val="00E56E14"/>
    <w:rsid w:val="00E60F51"/>
    <w:rsid w:val="00E628E0"/>
    <w:rsid w:val="00E63E61"/>
    <w:rsid w:val="00E642D5"/>
    <w:rsid w:val="00E644AF"/>
    <w:rsid w:val="00E65B66"/>
    <w:rsid w:val="00E66554"/>
    <w:rsid w:val="00E70860"/>
    <w:rsid w:val="00E70867"/>
    <w:rsid w:val="00E722B3"/>
    <w:rsid w:val="00E72E6B"/>
    <w:rsid w:val="00E74410"/>
    <w:rsid w:val="00E813E5"/>
    <w:rsid w:val="00E8140F"/>
    <w:rsid w:val="00E82D34"/>
    <w:rsid w:val="00E84055"/>
    <w:rsid w:val="00E845D6"/>
    <w:rsid w:val="00E84D63"/>
    <w:rsid w:val="00E84D72"/>
    <w:rsid w:val="00E85064"/>
    <w:rsid w:val="00E871D1"/>
    <w:rsid w:val="00E87F2B"/>
    <w:rsid w:val="00E90019"/>
    <w:rsid w:val="00E942FC"/>
    <w:rsid w:val="00E94851"/>
    <w:rsid w:val="00E95554"/>
    <w:rsid w:val="00E96403"/>
    <w:rsid w:val="00E973DE"/>
    <w:rsid w:val="00E97ACC"/>
    <w:rsid w:val="00E97B05"/>
    <w:rsid w:val="00EA00B1"/>
    <w:rsid w:val="00EA0267"/>
    <w:rsid w:val="00EA058E"/>
    <w:rsid w:val="00EA11D7"/>
    <w:rsid w:val="00EA2B02"/>
    <w:rsid w:val="00EA43D2"/>
    <w:rsid w:val="00EB078A"/>
    <w:rsid w:val="00EB21E5"/>
    <w:rsid w:val="00EB226F"/>
    <w:rsid w:val="00EB3732"/>
    <w:rsid w:val="00EB7103"/>
    <w:rsid w:val="00EC02DC"/>
    <w:rsid w:val="00EC1645"/>
    <w:rsid w:val="00EC3852"/>
    <w:rsid w:val="00EC51D5"/>
    <w:rsid w:val="00EC64D6"/>
    <w:rsid w:val="00ED1843"/>
    <w:rsid w:val="00ED1FB7"/>
    <w:rsid w:val="00ED33C5"/>
    <w:rsid w:val="00ED466E"/>
    <w:rsid w:val="00ED657A"/>
    <w:rsid w:val="00ED6DF0"/>
    <w:rsid w:val="00ED7129"/>
    <w:rsid w:val="00ED7B6F"/>
    <w:rsid w:val="00EE05E5"/>
    <w:rsid w:val="00EE29A6"/>
    <w:rsid w:val="00EE33A2"/>
    <w:rsid w:val="00EE33EC"/>
    <w:rsid w:val="00EE4749"/>
    <w:rsid w:val="00EE5487"/>
    <w:rsid w:val="00EE720A"/>
    <w:rsid w:val="00EF2762"/>
    <w:rsid w:val="00EF3BB0"/>
    <w:rsid w:val="00EF47E2"/>
    <w:rsid w:val="00EF4A6F"/>
    <w:rsid w:val="00EF5781"/>
    <w:rsid w:val="00EF630B"/>
    <w:rsid w:val="00EF6AB6"/>
    <w:rsid w:val="00EF7591"/>
    <w:rsid w:val="00F00281"/>
    <w:rsid w:val="00F02332"/>
    <w:rsid w:val="00F02FA5"/>
    <w:rsid w:val="00F03C7E"/>
    <w:rsid w:val="00F04234"/>
    <w:rsid w:val="00F049AD"/>
    <w:rsid w:val="00F05EBF"/>
    <w:rsid w:val="00F062A9"/>
    <w:rsid w:val="00F068A0"/>
    <w:rsid w:val="00F10608"/>
    <w:rsid w:val="00F134C7"/>
    <w:rsid w:val="00F1472B"/>
    <w:rsid w:val="00F14746"/>
    <w:rsid w:val="00F169EE"/>
    <w:rsid w:val="00F2093A"/>
    <w:rsid w:val="00F2375A"/>
    <w:rsid w:val="00F24FC9"/>
    <w:rsid w:val="00F2524D"/>
    <w:rsid w:val="00F252B7"/>
    <w:rsid w:val="00F2595D"/>
    <w:rsid w:val="00F27946"/>
    <w:rsid w:val="00F2796C"/>
    <w:rsid w:val="00F27999"/>
    <w:rsid w:val="00F30148"/>
    <w:rsid w:val="00F34087"/>
    <w:rsid w:val="00F34D7D"/>
    <w:rsid w:val="00F37FA9"/>
    <w:rsid w:val="00F400D2"/>
    <w:rsid w:val="00F41375"/>
    <w:rsid w:val="00F416F7"/>
    <w:rsid w:val="00F41E3C"/>
    <w:rsid w:val="00F424B7"/>
    <w:rsid w:val="00F42ACA"/>
    <w:rsid w:val="00F42B11"/>
    <w:rsid w:val="00F43693"/>
    <w:rsid w:val="00F440E8"/>
    <w:rsid w:val="00F442A2"/>
    <w:rsid w:val="00F45A5A"/>
    <w:rsid w:val="00F536CB"/>
    <w:rsid w:val="00F53717"/>
    <w:rsid w:val="00F53E60"/>
    <w:rsid w:val="00F5633E"/>
    <w:rsid w:val="00F57B58"/>
    <w:rsid w:val="00F60393"/>
    <w:rsid w:val="00F61BFD"/>
    <w:rsid w:val="00F62D31"/>
    <w:rsid w:val="00F6390B"/>
    <w:rsid w:val="00F639C8"/>
    <w:rsid w:val="00F644C6"/>
    <w:rsid w:val="00F64568"/>
    <w:rsid w:val="00F65EBB"/>
    <w:rsid w:val="00F6640E"/>
    <w:rsid w:val="00F6677C"/>
    <w:rsid w:val="00F67817"/>
    <w:rsid w:val="00F734EF"/>
    <w:rsid w:val="00F751ED"/>
    <w:rsid w:val="00F75253"/>
    <w:rsid w:val="00F7557F"/>
    <w:rsid w:val="00F75A3E"/>
    <w:rsid w:val="00F76863"/>
    <w:rsid w:val="00F77140"/>
    <w:rsid w:val="00F7722A"/>
    <w:rsid w:val="00F800A1"/>
    <w:rsid w:val="00F80A2F"/>
    <w:rsid w:val="00F81C25"/>
    <w:rsid w:val="00F81D62"/>
    <w:rsid w:val="00F824BD"/>
    <w:rsid w:val="00F83BC6"/>
    <w:rsid w:val="00F84959"/>
    <w:rsid w:val="00F85775"/>
    <w:rsid w:val="00F85E6A"/>
    <w:rsid w:val="00F86AC0"/>
    <w:rsid w:val="00F91DAC"/>
    <w:rsid w:val="00F92645"/>
    <w:rsid w:val="00F92A7F"/>
    <w:rsid w:val="00F96620"/>
    <w:rsid w:val="00F96C47"/>
    <w:rsid w:val="00F97E49"/>
    <w:rsid w:val="00FA13C2"/>
    <w:rsid w:val="00FA1B6C"/>
    <w:rsid w:val="00FA211B"/>
    <w:rsid w:val="00FA488C"/>
    <w:rsid w:val="00FA4F30"/>
    <w:rsid w:val="00FA6162"/>
    <w:rsid w:val="00FA6327"/>
    <w:rsid w:val="00FA693E"/>
    <w:rsid w:val="00FA6BA8"/>
    <w:rsid w:val="00FA70F1"/>
    <w:rsid w:val="00FB00DC"/>
    <w:rsid w:val="00FB0E6B"/>
    <w:rsid w:val="00FB264F"/>
    <w:rsid w:val="00FB40AB"/>
    <w:rsid w:val="00FB4364"/>
    <w:rsid w:val="00FB4474"/>
    <w:rsid w:val="00FB5CE0"/>
    <w:rsid w:val="00FB69CD"/>
    <w:rsid w:val="00FB6B1D"/>
    <w:rsid w:val="00FB77D8"/>
    <w:rsid w:val="00FB7AFA"/>
    <w:rsid w:val="00FD100C"/>
    <w:rsid w:val="00FD3787"/>
    <w:rsid w:val="00FD3C6C"/>
    <w:rsid w:val="00FD4073"/>
    <w:rsid w:val="00FD753D"/>
    <w:rsid w:val="00FD7542"/>
    <w:rsid w:val="00FD7917"/>
    <w:rsid w:val="00FD7BC7"/>
    <w:rsid w:val="00FE277C"/>
    <w:rsid w:val="00FE31DA"/>
    <w:rsid w:val="00FE74E0"/>
    <w:rsid w:val="00FE778A"/>
    <w:rsid w:val="00FE7D0B"/>
    <w:rsid w:val="00FF39FF"/>
    <w:rsid w:val="00FF5EFA"/>
    <w:rsid w:val="00FF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7FD1C"/>
  <w15:docId w15:val="{766B88C9-C472-4E36-920C-C508FF37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455"/>
    <w:rPr>
      <w:rFonts w:asciiTheme="majorBidi" w:hAnsiTheme="majorBidi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16618"/>
    <w:pPr>
      <w:keepNext/>
      <w:keepLines/>
      <w:numPr>
        <w:numId w:val="6"/>
      </w:numPr>
      <w:spacing w:after="360"/>
      <w:outlineLvl w:val="0"/>
    </w:pPr>
    <w:rPr>
      <w:rFonts w:asciiTheme="minorBidi" w:eastAsiaTheme="majorEastAsia" w:hAnsiTheme="minorBidi" w:cstheme="majorBidi"/>
      <w:b/>
      <w:bCs/>
      <w:color w:val="1F3864" w:themeColor="accent1" w:themeShade="80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216618"/>
    <w:pPr>
      <w:numPr>
        <w:ilvl w:val="1"/>
        <w:numId w:val="6"/>
      </w:numPr>
      <w:spacing w:before="100" w:beforeAutospacing="1" w:after="240" w:line="240" w:lineRule="auto"/>
      <w:outlineLvl w:val="1"/>
    </w:pPr>
    <w:rPr>
      <w:rFonts w:ascii="ITC Avant Garde Gothic" w:eastAsiaTheme="minorEastAsia" w:hAnsi="ITC Avant Garde Gothic" w:cstheme="majorBidi"/>
      <w:b/>
      <w:bCs/>
      <w:color w:val="1F3864" w:themeColor="accent1" w:themeShade="80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9218B"/>
    <w:pPr>
      <w:keepNext/>
      <w:keepLines/>
      <w:numPr>
        <w:ilvl w:val="2"/>
        <w:numId w:val="6"/>
      </w:numPr>
      <w:spacing w:before="480"/>
      <w:outlineLvl w:val="2"/>
    </w:pPr>
    <w:rPr>
      <w:rFonts w:eastAsiaTheme="majorEastAsia" w:cstheme="majorBidi"/>
      <w:b/>
      <w:spacing w:val="42"/>
      <w:sz w:val="36"/>
      <w:szCs w:val="36"/>
    </w:rPr>
  </w:style>
  <w:style w:type="paragraph" w:styleId="Heading4">
    <w:name w:val="heading 4"/>
    <w:basedOn w:val="Heading5"/>
    <w:link w:val="Heading4Char"/>
    <w:autoRedefine/>
    <w:uiPriority w:val="9"/>
    <w:unhideWhenUsed/>
    <w:qFormat/>
    <w:rsid w:val="00717318"/>
    <w:pPr>
      <w:outlineLvl w:val="3"/>
    </w:p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17318"/>
    <w:pPr>
      <w:keepNext/>
      <w:keepLines/>
      <w:spacing w:before="40" w:after="0"/>
      <w:outlineLvl w:val="4"/>
    </w:pPr>
    <w:rPr>
      <w:rFonts w:eastAsiaTheme="majorEastAsia" w:cstheme="majorBidi"/>
      <w:i/>
      <w:iCs/>
      <w:color w:val="2F5496" w:themeColor="accent1" w:themeShade="BF"/>
      <w:sz w:val="38"/>
      <w:szCs w:val="3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9C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9C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9C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9C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153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16618"/>
    <w:rPr>
      <w:rFonts w:ascii="ITC Avant Garde Gothic" w:eastAsiaTheme="minorEastAsia" w:hAnsi="ITC Avant Garde Gothic" w:cstheme="majorBidi"/>
      <w:b/>
      <w:bCs/>
      <w:color w:val="1F3864" w:themeColor="accent1" w:themeShade="80"/>
      <w:sz w:val="36"/>
      <w:szCs w:val="3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65C8F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965C8F"/>
  </w:style>
  <w:style w:type="character" w:customStyle="1" w:styleId="pln">
    <w:name w:val="pln"/>
    <w:basedOn w:val="DefaultParagraphFont"/>
    <w:rsid w:val="00965C8F"/>
  </w:style>
  <w:style w:type="character" w:customStyle="1" w:styleId="pun">
    <w:name w:val="pun"/>
    <w:basedOn w:val="DefaultParagraphFont"/>
    <w:rsid w:val="00965C8F"/>
  </w:style>
  <w:style w:type="character" w:customStyle="1" w:styleId="com">
    <w:name w:val="com"/>
    <w:basedOn w:val="DefaultParagraphFont"/>
    <w:rsid w:val="00965C8F"/>
  </w:style>
  <w:style w:type="character" w:customStyle="1" w:styleId="str">
    <w:name w:val="str"/>
    <w:basedOn w:val="DefaultParagraphFont"/>
    <w:qFormat/>
    <w:rsid w:val="00965C8F"/>
  </w:style>
  <w:style w:type="character" w:customStyle="1" w:styleId="lit">
    <w:name w:val="lit"/>
    <w:basedOn w:val="DefaultParagraphFont"/>
    <w:rsid w:val="00965C8F"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link w:val="ListParagraphChar"/>
    <w:uiPriority w:val="34"/>
    <w:qFormat/>
    <w:rsid w:val="00C94A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65C8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965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C45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D65A6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E7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A29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1E7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A29"/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6618"/>
    <w:rPr>
      <w:rFonts w:asciiTheme="minorBidi" w:eastAsiaTheme="majorEastAsia" w:hAnsiTheme="minorBidi" w:cstheme="majorBidi"/>
      <w:b/>
      <w:bCs/>
      <w:color w:val="1F3864" w:themeColor="accent1" w:themeShade="80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AC7B35"/>
    <w:rPr>
      <w:rFonts w:ascii="ITC Avant Garde Gothic" w:hAnsi="ITC Avant Garde Gothic" w:cstheme="majorBidi"/>
      <w:b/>
      <w:bCs/>
      <w:iCs/>
      <w:color w:val="1F3864" w:themeColor="accent1" w:themeShade="80"/>
      <w:spacing w:val="42"/>
      <w:sz w:val="80"/>
      <w:szCs w:val="42"/>
    </w:rPr>
  </w:style>
  <w:style w:type="character" w:customStyle="1" w:styleId="Heading3Char">
    <w:name w:val="Heading 3 Char"/>
    <w:basedOn w:val="DefaultParagraphFont"/>
    <w:link w:val="Heading3"/>
    <w:uiPriority w:val="9"/>
    <w:rsid w:val="0069218B"/>
    <w:rPr>
      <w:rFonts w:asciiTheme="majorBidi" w:eastAsiaTheme="majorEastAsia" w:hAnsiTheme="majorBidi" w:cstheme="majorBidi"/>
      <w:b/>
      <w:color w:val="000000" w:themeColor="text1"/>
      <w:spacing w:val="42"/>
      <w:sz w:val="36"/>
      <w:szCs w:val="36"/>
    </w:rPr>
  </w:style>
  <w:style w:type="paragraph" w:styleId="NoSpacing">
    <w:name w:val="No Spacing"/>
    <w:uiPriority w:val="1"/>
    <w:qFormat/>
    <w:rsid w:val="0079136C"/>
    <w:rPr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717318"/>
    <w:rPr>
      <w:rFonts w:asciiTheme="majorBidi" w:eastAsiaTheme="majorEastAsia" w:hAnsiTheme="majorBidi" w:cstheme="majorBidi"/>
      <w:i/>
      <w:iCs/>
      <w:color w:val="2F5496" w:themeColor="accent1" w:themeShade="BF"/>
      <w:sz w:val="38"/>
      <w:szCs w:val="38"/>
    </w:rPr>
  </w:style>
  <w:style w:type="character" w:styleId="PlaceholderText">
    <w:name w:val="Placeholder Text"/>
    <w:basedOn w:val="DefaultParagraphFont"/>
    <w:uiPriority w:val="99"/>
    <w:semiHidden/>
    <w:rsid w:val="002175F3"/>
    <w:rPr>
      <w:color w:val="808080"/>
    </w:rPr>
  </w:style>
  <w:style w:type="table" w:styleId="GridTable4-Accent1">
    <w:name w:val="Grid Table 4 Accent 1"/>
    <w:basedOn w:val="TableNormal"/>
    <w:uiPriority w:val="49"/>
    <w:rsid w:val="008A1BA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ListParagraph"/>
    <w:link w:val="codeChar"/>
    <w:autoRedefine/>
    <w:qFormat/>
    <w:rsid w:val="00E449DF"/>
    <w:pPr>
      <w:ind w:left="360"/>
    </w:pPr>
    <w:rPr>
      <w:rFonts w:ascii="Courier" w:hAnsi="Courier" w:cstheme="majorBidi"/>
      <w:color w:val="0070C0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449DF"/>
    <w:rPr>
      <w:rFonts w:asciiTheme="majorBidi" w:hAnsiTheme="majorBidi"/>
      <w:sz w:val="28"/>
    </w:rPr>
  </w:style>
  <w:style w:type="character" w:customStyle="1" w:styleId="codeChar">
    <w:name w:val="code Char"/>
    <w:basedOn w:val="ListParagraphChar"/>
    <w:link w:val="code"/>
    <w:rsid w:val="00E449DF"/>
    <w:rPr>
      <w:rFonts w:ascii="Courier" w:hAnsi="Courier" w:cstheme="majorBidi"/>
      <w:color w:val="0070C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42ACA"/>
    <w:pPr>
      <w:numPr>
        <w:numId w:val="0"/>
      </w:numPr>
      <w:suppressAutoHyphens w:val="0"/>
      <w:spacing w:line="259" w:lineRule="auto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F42AC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color w:val="auto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D13595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D13595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717318"/>
    <w:rPr>
      <w:rFonts w:asciiTheme="majorBidi" w:eastAsiaTheme="majorEastAsia" w:hAnsiTheme="majorBidi" w:cstheme="majorBidi"/>
      <w:i/>
      <w:iCs/>
      <w:color w:val="2F5496" w:themeColor="accent1" w:themeShade="BF"/>
      <w:sz w:val="38"/>
      <w:szCs w:val="3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9C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9C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9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9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ibliography">
    <w:name w:val="Bibliography"/>
    <w:basedOn w:val="Normal"/>
    <w:next w:val="Normal"/>
    <w:uiPriority w:val="37"/>
    <w:unhideWhenUsed/>
    <w:rsid w:val="00965E55"/>
  </w:style>
  <w:style w:type="character" w:customStyle="1" w:styleId="pinout">
    <w:name w:val="pinout"/>
    <w:basedOn w:val="DefaultParagraphFont"/>
    <w:rsid w:val="00D674F2"/>
  </w:style>
  <w:style w:type="character" w:styleId="HTMLCode">
    <w:name w:val="HTML Code"/>
    <w:basedOn w:val="DefaultParagraphFont"/>
    <w:uiPriority w:val="99"/>
    <w:semiHidden/>
    <w:unhideWhenUsed/>
    <w:rsid w:val="00BA2A35"/>
    <w:rPr>
      <w:rFonts w:ascii="Courier New" w:eastAsia="Times New Roman" w:hAnsi="Courier New" w:cs="Courier New"/>
      <w:sz w:val="20"/>
      <w:szCs w:val="20"/>
    </w:rPr>
  </w:style>
  <w:style w:type="character" w:customStyle="1" w:styleId="func">
    <w:name w:val="func"/>
    <w:basedOn w:val="DefaultParagraphFont"/>
    <w:rsid w:val="00BA2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svg"/><Relationship Id="rId18" Type="http://schemas.openxmlformats.org/officeDocument/2006/relationships/image" Target="media/image7.gif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Bussiness\Career\Projects\Mechatronics\AGV\Drive\MyWrokspace\MyStuff\MotorDriv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0C052842694A8986537D855F6ED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78DF6-39C4-4376-9F8F-0B7C74BECF33}"/>
      </w:docPartPr>
      <w:docPartBody>
        <w:p w:rsidR="008C7F31" w:rsidRDefault="00031978">
          <w:pPr>
            <w:pStyle w:val="180C052842694A8986537D855F6ED206"/>
          </w:pPr>
          <w:r w:rsidRPr="002D5043">
            <w:rPr>
              <w:rStyle w:val="PlaceholderText"/>
            </w:rPr>
            <w:t>[Company]</w:t>
          </w:r>
        </w:p>
      </w:docPartBody>
    </w:docPart>
    <w:docPart>
      <w:docPartPr>
        <w:name w:val="5A552A25CD1E4521A21AC7D687511F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57F4F9-3565-4D96-B6E8-0EEE5FA2C81C}"/>
      </w:docPartPr>
      <w:docPartBody>
        <w:p w:rsidR="008C7F31" w:rsidRDefault="00031978">
          <w:pPr>
            <w:pStyle w:val="5A552A25CD1E4521A21AC7D687511FC7"/>
          </w:pPr>
          <w:r w:rsidRPr="00D72672">
            <w:rPr>
              <w:rStyle w:val="PlaceholderText"/>
            </w:rPr>
            <w:t>[Company E-mail]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C Avant Garde Gothic">
    <w:panose1 w:val="020B04020202030203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">
    <w:panose1 w:val="0206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78"/>
    <w:rsid w:val="00031978"/>
    <w:rsid w:val="0052218C"/>
    <w:rsid w:val="008C7F31"/>
    <w:rsid w:val="00DB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80C052842694A8986537D855F6ED206">
    <w:name w:val="180C052842694A8986537D855F6ED206"/>
  </w:style>
  <w:style w:type="paragraph" w:customStyle="1" w:styleId="5A552A25CD1E4521A21AC7D687511FC7">
    <w:name w:val="5A552A25CD1E4521A21AC7D687511F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2021-07-16T00:00:00</PublishDate>
  <Abstract/>
  <CompanyAddress/>
  <CompanyPhone/>
  <CompanyFax/>
  <CompanyEmail>ma.karram272@gmail.com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11A73A60AC394BA01133E55FD7456B" ma:contentTypeVersion="9" ma:contentTypeDescription="Create a new document." ma:contentTypeScope="" ma:versionID="0436f2181ead461caf9767a2a5204635">
  <xsd:schema xmlns:xsd="http://www.w3.org/2001/XMLSchema" xmlns:xs="http://www.w3.org/2001/XMLSchema" xmlns:p="http://schemas.microsoft.com/office/2006/metadata/properties" xmlns:ns3="76ad8eb0-7565-433d-b867-a9bec77aceac" targetNamespace="http://schemas.microsoft.com/office/2006/metadata/properties" ma:root="true" ma:fieldsID="e6f9bc86701403113073a5192419b60c" ns3:_="">
    <xsd:import namespace="76ad8eb0-7565-433d-b867-a9bec77ace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d8eb0-7565-433d-b867-a9bec77a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dif</b:Tag>
    <b:SourceType>InternetSite</b:SourceType>
    <b:Guid>{667CE296-BADF-4631-B118-3569B1F9CFB4}</b:Guid>
    <b:Title>Interface L298N DC Motor Driver Module with Arduino</b:Title>
    <b:ProductionCompany>Last Minute Engineers</b:ProductionCompany>
    <b:YearAccessed>2021</b:YearAccessed>
    <b:URL>https://lastminuteengineers.com/l298n-dc-stepper-driver-arduino-tutorial/</b:URL>
    <b:RefOrder>1</b:RefOrder>
  </b:Source>
  <b:Source>
    <b:Tag>L2921</b:Tag>
    <b:SourceType>InternetSite</b:SourceType>
    <b:Guid>{09DF6589-1319-4523-9055-01B1C9342812}</b:Guid>
    <b:Title>L298N Motor Driver – Arduino Interface, How It Works, Codes, Schematics</b:Title>
    <b:ProductionCompany>HowToMechatronics.com</b:ProductionCompany>
    <b:YearAccessed>2021</b:YearAccessed>
    <b:URL>https://howtomechatronics.com/tutorials/arduino/arduino-dc-motor-control-tutorial-l298n-pwm-h-bridge/</b:URL>
    <b:RefOrder>2</b:RefOrder>
  </b:Source>
  <b:Source>
    <b:Tag>L29211</b:Tag>
    <b:SourceType>InternetSite</b:SourceType>
    <b:Guid>{D990C75D-10A1-4DA2-9D3F-25B844969F2F}</b:Guid>
    <b:Title>L298N Motor Driver Module</b:Title>
    <b:ProductionCompany>components101.com</b:ProductionCompany>
    <b:YearAccessed>2021</b:YearAccessed>
    <b:URL>https://components101.com/modules/l293n-motor-driver-module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2F124-6A9B-4113-B3F0-B3F0AF6A50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E5E6C1-87F6-4642-B8AE-2A3189EF40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3DB186-9F62-408F-B01C-59A17CBED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ad8eb0-7565-433d-b867-a9bec77ace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618C919-A582-4D5F-B6D8-28880ABC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MotorDriver.dotx</Template>
  <TotalTime>1209</TotalTime>
  <Pages>16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Eng. Mahmoud Karam</Company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Mahmoud Karam</dc:creator>
  <cp:keywords/>
  <dc:description/>
  <cp:lastModifiedBy>Mahmoud Karam</cp:lastModifiedBy>
  <cp:revision>318</cp:revision>
  <dcterms:created xsi:type="dcterms:W3CDTF">2021-08-14T16:18:00Z</dcterms:created>
  <dcterms:modified xsi:type="dcterms:W3CDTF">2021-08-16T01:34:00Z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0x0101009811A73A60AC394BA01133E55FD7456B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